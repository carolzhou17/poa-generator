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r>
        <w:rPr>
          <w:sz w:val="24"/>
        </w:rPr>
        <w:t>Ralph M. Tsong</w:t>
      </w:r>
      <w:r w:rsidR="00A14BAE">
        <w:rPr>
          <w:sz w:val="24"/>
        </w:rPr>
        <w:t>, Esq.</w:t>
      </w:r>
    </w:p>
    <w:p w14:paraId="7CEB59DC" w14:textId="7B2C8670" w:rsidR="00AF00FE" w:rsidRDefault="00AF00FE" w:rsidP="00AF00FE">
      <w:pPr>
        <w:pStyle w:val="AttorneyName"/>
        <w:rPr>
          <w:sz w:val="24"/>
        </w:rPr>
      </w:pPr>
      <w:proofErr w:type="spellStart"/>
      <w:r>
        <w:rPr>
          <w:sz w:val="24"/>
        </w:rPr>
        <w:t>Xuelan</w:t>
      </w:r>
      <w:proofErr w:type="spellEnd"/>
      <w:r>
        <w:rPr>
          <w:sz w:val="24"/>
        </w:rPr>
        <w:t xml:space="preserve">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Pr>
          <w:sz w:val="24"/>
        </w:rPr>
        <w:t>(562) 274-7807</w:t>
      </w:r>
    </w:p>
    <w:p w14:paraId="23CAAC5A" w14:textId="77777777" w:rsidR="00093B13" w:rsidRDefault="00093B13" w:rsidP="00265D55">
      <w:pPr>
        <w:spacing w:line="240" w:lineRule="auto"/>
        <w:rPr>
          <w:sz w:val="24"/>
        </w:rPr>
      </w:pPr>
    </w:p>
    <w:p w14:paraId="26783DA9" w14:textId="007D9CB1" w:rsidR="00EF10E3" w:rsidRPr="00D94AB5" w:rsidRDefault="00DF313D" w:rsidP="3E971B61">
      <w:pPr>
        <w:rPr>
          <w:rFonts w:eastAsiaTheme="minorEastAsia"/>
          <w:sz w:val="24"/>
          <w:szCs w:val="24"/>
          <w:lang w:eastAsia="zh-CN"/>
        </w:rPr>
      </w:pPr>
      <w:r>
        <w:rPr>
          <w:sz w:val="24"/>
          <w:szCs w:val="24"/>
        </w:rPr>
        <w:t xml:space="preserve">Attorney for IP1NAME and IP2NAME</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3E971B61">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110CA28D" w:rsidR="00D7384B" w:rsidRDefault="00D7384B" w:rsidP="3E971B61">
            <w:pPr>
              <w:spacing w:line="240" w:lineRule="auto"/>
              <w:rPr>
                <w:caps/>
                <w:sz w:val="24"/>
                <w:szCs w:val="24"/>
              </w:rPr>
            </w:pPr>
            <w:r>
              <w:rPr>
                <w:caps/>
                <w:sz w:val="24"/>
                <w:szCs w:val="24"/>
              </w:rPr>
              <w:t xml:space="preserve">       infant CHILDNAME</w:t>
            </w:r>
          </w:p>
          <w:p w14:paraId="3ED90C40" w14:textId="77777777" w:rsidR="00D7384B" w:rsidRDefault="00D7384B" w:rsidP="00A408A8">
            <w:pPr>
              <w:spacing w:line="240" w:lineRule="auto"/>
              <w:rPr>
                <w:caps/>
                <w:sz w:val="24"/>
              </w:rPr>
            </w:pPr>
            <w:r>
              <w:rPr>
                <w:caps/>
                <w:sz w:val="24"/>
              </w:rPr>
              <w:t xml:space="preserve">       </w:t>
            </w:r>
          </w:p>
          <w:p w14:paraId="27B7CEAA" w14:textId="6DF0DD88" w:rsidR="00D7384B" w:rsidRPr="003E4ACF" w:rsidRDefault="00D7384B" w:rsidP="3E971B61">
            <w:pPr>
              <w:rPr>
                <w:caps/>
                <w:sz w:val="24"/>
                <w:szCs w:val="24"/>
              </w:rPr>
            </w:pPr>
            <w:r>
              <w:rPr>
                <w:caps/>
                <w:sz w:val="24"/>
                <w:szCs w:val="24"/>
              </w:rPr>
              <w:t xml:space="preserve">to be born to parentS IP1NAME AND IP2NAME</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294FD4BE" w14:textId="69A8C0B5" w:rsidR="00E71F56" w:rsidRPr="000C2E0A" w:rsidRDefault="00E71F56" w:rsidP="00A408A8">
            <w:pPr>
              <w:pStyle w:val="SingleSpacing"/>
              <w:rPr>
                <w:sz w:val="24"/>
                <w:szCs w:val="24"/>
              </w:rPr>
            </w:pPr>
            <w:r>
              <w:rPr>
                <w:sz w:val="24"/>
                <w:szCs w:val="24"/>
              </w:rPr>
              <w:t>)</w:t>
            </w:r>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2E85E5F5" w:rsidR="00D7384B" w:rsidRDefault="00CB2421" w:rsidP="00923F38">
      <w:pPr>
        <w:pStyle w:val="Style1"/>
        <w:jc w:val="both"/>
      </w:pPr>
      <w:r>
        <w:t xml:space="preserve">We, IP1NAME AND IP2NAME, are the Intended Parents of the Infant CHILDNAME, born to us via gestational surrogate SURROGATENAME. IP1NAME’s IP1COUNTRY Passport No. is IP1PASSPORT, and IP2NAME’s IP2COUNTRY Passport No. is IP2PASSPORT.  Photocopies of our passports are attached to this declaration.</w:t>
      </w:r>
    </w:p>
    <w:p w14:paraId="20D952CF" w14:textId="2997E553" w:rsidR="00D7384B" w:rsidRPr="00920302" w:rsidRDefault="002D1CE7" w:rsidP="009D572E">
      <w:pPr>
        <w:pStyle w:val="Style1"/>
        <w:jc w:val="both"/>
      </w:pPr>
      <w:r>
        <w:t xml:space="preserve">Our child, Infant CHILDNAME is expected to be born anytime from now to the original anticipated due date, on or before DUEDATE, at HOSPITALNAME, in HOSPITALCITY, HOSPITALSTATE via gestational surrogate SURROGATENAME, whose date of birth is SURROGATEDOB.</w:t>
      </w:r>
    </w:p>
    <w:p w14:paraId="4C4A8C1E" w14:textId="19818F60" w:rsidR="00D7384B" w:rsidRPr="00920302" w:rsidRDefault="007B3275" w:rsidP="0A630E6D">
      <w:pPr>
        <w:pStyle w:val="Style1"/>
        <w:jc w:val="both"/>
        <w:rPr>
          <w:lang w:eastAsia="zh-CN"/>
        </w:rPr>
      </w:pPr>
      <w:r>
        <w:t xml:space="preserve">We hereby consent to giving special powers of attorney to AGENT1NAME, date of birth AGENT1DOB and AGENT1ID (a copy of AGENT1NAME’s identification is attached to this declaration), AGENT2NAME, date of birth AGENT2DOB and AGENT2ID (a copy of AGENT2NAME’s identification is attached to this declaration), and AGENT3NAME, date of birth AGENT3DOB and AGENT3ID (a copy of AGENT3NAME’s identification is attached to this declaration).</w:t>
      </w:r>
    </w:p>
    <w:p w14:paraId="62EE2839" w14:textId="781361CD" w:rsidR="00D7384B" w:rsidRPr="00920302" w:rsidRDefault="007B3275" w:rsidP="009D572E">
      <w:pPr>
        <w:pStyle w:val="Style1"/>
        <w:jc w:val="both"/>
      </w:pPr>
      <w:r>
        <w:t xml:space="preserve">We understand and agree that AGENT1NAME, AGENT2NAME, and/or AGENT3NAME are to be provided wristbands, allowing them access to the nursery (including the Neo-Natal Intensive Care Unit “NICU”) by any physician and/or medical facility and/or medical personnel providing post-natal or well care to the child born to us by our gestational surrogate.</w:t>
      </w:r>
    </w:p>
    <w:p w14:paraId="6589FDED" w14:textId="1A9BEFFC" w:rsidR="00D7384B" w:rsidRPr="00920302" w:rsidRDefault="007B3275" w:rsidP="009D572E">
      <w:pPr>
        <w:pStyle w:val="Style1"/>
        <w:jc w:val="both"/>
      </w:pPr>
      <w:r>
        <w:t xml:space="preserve">We hereby consent that the child born to us by SURROGATENAME shall be released upon discharge to AGENT1NAME, AGENT2NAME, or AGENT3NAME without our presence. This is due to the fact we are not able to arrive the United States before Child’s delivery.</w:t>
      </w:r>
    </w:p>
    <w:p w14:paraId="79DF6A86" w14:textId="41055C55" w:rsidR="00D7384B" w:rsidRPr="00920302" w:rsidRDefault="007B3275" w:rsidP="009D572E">
      <w:pPr>
        <w:pStyle w:val="Style1"/>
        <w:jc w:val="both"/>
      </w:pPr>
      <w:r>
        <w:t xml:space="preserve">We hereby consent for AGENT1NAME, AGENT2NAME, AGENT3NAME and/or any agent designated by our attorney ATTORNEYNAME to complete the Birth Certificate Application and sign the birth certificate for our child so that no paperwork is delayed in having the Certified Birth Certificate available. We give permission for AGENT1NAME, AGENT2NAME, AGENT3NAME and/or any agent designated by our attorney ATTORNEYNAME to provide the full name that we wish to give our child.</w:t>
      </w:r>
    </w:p>
    <w:p w14:paraId="0B06996F" w14:textId="5591406D" w:rsidR="00D7384B" w:rsidRDefault="007B3275" w:rsidP="004D60E1">
      <w:pPr>
        <w:pStyle w:val="Style1"/>
        <w:jc w:val="both"/>
      </w:pPr>
      <w:r>
        <w:t xml:space="preserve">We hereby consent for AGENT1NAME, AGENT2NAME, and/or AGENT3NAME to act as true and lawful representative, agent, and Attorney-In-Fact for us and in their name to sign documents on our behalf and to act on our behalf as needed for the hospital and further pediatric well care. We consent and authorize for AGENT1NAME, AGENT2NAME, and/or AGENT3NAME to be able to speak with the hospital staff regarding the health status and to receive medical information. AGENT1NAME, AGENT2NAME, and/or AGENT3NAME are authorized to make decisions for the benefit of and best interest of our child after birth. We understand that additional documents may be required in order to effectuate such powers due to the requirements of third parties.</w:t>
      </w:r>
    </w:p>
    <w:p w14:paraId="55F4712F" w14:textId="40616DB7" w:rsidR="00E4229E" w:rsidRDefault="007B3275" w:rsidP="009D572E">
      <w:pPr>
        <w:pStyle w:val="Style1"/>
        <w:jc w:val="both"/>
      </w:pPr>
      <w:r>
        <w:t xml:space="preserve">We hereby authorize AGENT1NAME, AGENT2NAME, or AGENT3NAME to obtain a passport for Infant CHILDNAME and to travel with the Infant CHILDNAME including to any state or outside of the United States.</w:t>
      </w:r>
    </w:p>
    <w:p w14:paraId="05153D08" w14:textId="74BAD055" w:rsidR="00480786" w:rsidRPr="00EE1268" w:rsidRDefault="007B3275" w:rsidP="009D572E">
      <w:pPr>
        <w:pStyle w:val="Style1"/>
        <w:jc w:val="both"/>
      </w:pPr>
      <w:r>
        <w:t xml:space="preserve">We hereby authorize AGENT1NAME, AGENT2NAME, or AGENT3NAME to obtain Infant CHILDNAME’s birth certificate, travel documents, and to request an apostille from any applicable agency on our behalf.</w:t>
      </w:r>
    </w:p>
    <w:p w14:paraId="1738E974" w14:textId="66915A82" w:rsidR="00D7384B" w:rsidRPr="00BA143A" w:rsidRDefault="00D7384B" w:rsidP="009D572E">
      <w:pPr>
        <w:pStyle w:val="Style1"/>
        <w:jc w:val="both"/>
      </w:pPr>
      <w:r w:rsidRPr="00BA143A">
        <w:lastRenderedPageBreak/>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7B3275">
        <w:t>us</w:t>
      </w:r>
      <w:r w:rsidRPr="00BA143A">
        <w:t xml:space="preserve">, whichever happens first. This Power of Attorney shall not be affected by </w:t>
      </w:r>
      <w:r w:rsidR="00CF21A3">
        <w:rPr>
          <w:rFonts w:hint="eastAsia"/>
          <w:lang w:eastAsia="zh-CN"/>
        </w:rPr>
        <w:t>our</w:t>
      </w:r>
      <w:r>
        <w:t xml:space="preserve"> </w:t>
      </w:r>
      <w:r w:rsidRPr="00BA143A">
        <w:t xml:space="preserve">disability or </w:t>
      </w:r>
      <w:proofErr w:type="gramStart"/>
      <w:r w:rsidRPr="00BA143A">
        <w:t>incapacity</w:t>
      </w:r>
      <w:proofErr w:type="gramEnd"/>
      <w:r w:rsidRPr="00BA143A">
        <w:t xml:space="preserve">. The authority herein granted to </w:t>
      </w:r>
      <w:r w:rsidR="007B3275">
        <w:t>our</w:t>
      </w:r>
      <w:r>
        <w:t xml:space="preserve"> </w:t>
      </w:r>
      <w:r w:rsidRPr="00BA143A">
        <w:t>Attorney-in-Fact, is exercisable by</w:t>
      </w:r>
      <w:r>
        <w:t xml:space="preserve"> </w:t>
      </w:r>
      <w:r w:rsidR="007B3275">
        <w:t>us</w:t>
      </w:r>
      <w:r w:rsidRPr="00BA143A">
        <w:t xml:space="preserve">, notwithstanding </w:t>
      </w:r>
      <w:r w:rsidR="007B3275">
        <w:t>our</w:t>
      </w:r>
      <w:r>
        <w:t xml:space="preserve"> </w:t>
      </w:r>
      <w:r w:rsidRPr="00BA143A">
        <w:t xml:space="preserve">later disability or incapacity or later uncertainty as to whether </w:t>
      </w:r>
      <w:r w:rsidR="007B3275">
        <w:t>we</w:t>
      </w:r>
      <w:r w:rsidR="00196AB7">
        <w:t xml:space="preserve"> </w:t>
      </w:r>
      <w:r w:rsidR="007B3275">
        <w:t>are</w:t>
      </w:r>
      <w:r w:rsidR="00196AB7">
        <w:t xml:space="preserve"> </w:t>
      </w:r>
      <w:r w:rsidRPr="00BA143A">
        <w:t>dead or alive.</w:t>
      </w:r>
    </w:p>
    <w:p w14:paraId="0D120C14" w14:textId="1F4294DC" w:rsidR="00E46B3D" w:rsidRPr="00516C0E" w:rsidRDefault="007B3275" w:rsidP="009D572E">
      <w:pPr>
        <w:pStyle w:val="Style1"/>
        <w:jc w:val="both"/>
      </w:pPr>
      <w:r>
        <w:t>We</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7D5A6643" w:rsidR="00E46B3D" w:rsidRDefault="00E46B3D" w:rsidP="00923F38">
      <w:pPr>
        <w:pStyle w:val="BodyText"/>
        <w:tabs>
          <w:tab w:val="left" w:pos="640"/>
          <w:tab w:val="left" w:pos="1775"/>
          <w:tab w:val="left" w:pos="3886"/>
          <w:tab w:val="left" w:pos="7470"/>
        </w:tabs>
        <w:spacing w:line="480" w:lineRule="auto"/>
        <w:ind w:firstLine="0"/>
        <w:jc w:val="both"/>
      </w:pPr>
      <w:r>
        <w:rPr>
          <w:szCs w:val="24"/>
        </w:rPr>
        <w:t xml:space="preserve">IN WITNESS WHEREOF, We, IP1NAME AND IP2NAME, have executed this Power of Attorney on ______________.</w:t>
      </w:r>
    </w:p>
    <w:p w14:paraId="2B034133" w14:textId="77777777" w:rsidR="007B3275" w:rsidRDefault="007B3275" w:rsidP="00923F38">
      <w:pPr>
        <w:pStyle w:val="BodyText"/>
        <w:tabs>
          <w:tab w:val="left" w:pos="640"/>
          <w:tab w:val="left" w:pos="1775"/>
          <w:tab w:val="left" w:pos="3886"/>
          <w:tab w:val="left" w:pos="7470"/>
        </w:tabs>
        <w:spacing w:line="480" w:lineRule="auto"/>
        <w:ind w:firstLine="0"/>
        <w:jc w:val="both"/>
        <w:rPr>
          <w:szCs w:val="24"/>
          <w:u w:val="single"/>
        </w:rPr>
      </w:pPr>
    </w:p>
    <w:p w14:paraId="1ECE6293" w14:textId="7522DF20" w:rsidR="00D7384B" w:rsidRDefault="00D7384B" w:rsidP="00DD768A">
      <w:pPr>
        <w:pStyle w:val="BodyText"/>
        <w:ind w:left="3600"/>
      </w:pPr>
      <w:r>
        <w:rPr>
          <w:szCs w:val="24"/>
          <w:u w:val="single"/>
        </w:rPr>
        <w:t xml:space="preserve">IP1NAME AND IP2NAME</w:t>
      </w:r>
    </w:p>
    <w:p w14:paraId="105E5B7F" w14:textId="3AF234E2" w:rsidR="00355D66" w:rsidRDefault="0037179F" w:rsidP="3E971B61">
      <w:pPr>
        <w:pStyle w:val="BodyText"/>
        <w:ind w:left="3600"/>
        <w:rPr>
          <w:rFonts w:eastAsia="Times New Roman"/>
        </w:rPr>
      </w:pPr>
      <w:r>
        <w:rPr>
          <w:rFonts w:eastAsiaTheme="minorEastAsia"/>
          <w:lang w:eastAsia="zh-CN"/>
        </w:rPr>
        <w:t xml:space="preserve">IP1NAME</w:t>
      </w:r>
    </w:p>
    <w:p w14:paraId="635A5FF0" w14:textId="77777777" w:rsidR="007B3275" w:rsidRDefault="007B3275" w:rsidP="007B3275">
      <w:pPr>
        <w:pStyle w:val="BodyText"/>
        <w:ind w:firstLine="0"/>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0CDCFFAF" w14:textId="22A6D415" w:rsidR="007B3275" w:rsidRDefault="007B3275" w:rsidP="007B3275">
      <w:pPr>
        <w:pStyle w:val="BodyText"/>
        <w:ind w:firstLine="0"/>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A82132E" w14:textId="10121FBD" w:rsidR="002E71AE" w:rsidRDefault="0037179F" w:rsidP="00D94AB5">
      <w:pPr>
        <w:pStyle w:val="BodyText"/>
        <w:ind w:left="3600"/>
        <w:rPr>
          <w:lang w:eastAsia="zh-CN"/>
        </w:rPr>
      </w:pPr>
      <w:r>
        <w:rPr>
          <w:rFonts w:eastAsiaTheme="minorEastAsia"/>
          <w:lang w:eastAsia="zh-CN"/>
        </w:rPr>
        <w:t xml:space="preserve">IP2NAME</w:t>
      </w:r>
    </w:p>
    <w:p w14:paraId="41092685" w14:textId="77777777" w:rsidR="007B3275" w:rsidRPr="00D94AB5" w:rsidRDefault="007B3275">
      <w:pPr>
        <w:spacing w:line="240" w:lineRule="auto"/>
        <w:rPr>
          <w:rFonts w:eastAsiaTheme="minorEastAsia"/>
          <w:sz w:val="24"/>
          <w:szCs w:val="24"/>
          <w:lang w:eastAsia="zh-CN"/>
        </w:rPr>
      </w:pPr>
    </w:p>
    <w:p w14:paraId="26215E38" w14:textId="77777777" w:rsidR="00355D66" w:rsidRPr="008647D1" w:rsidRDefault="00355D66" w:rsidP="00355D66">
      <w:pPr>
        <w:tabs>
          <w:tab w:val="left" w:pos="0"/>
          <w:tab w:val="left" w:pos="864"/>
          <w:tab w:val="left" w:pos="1440"/>
        </w:tabs>
        <w:suppressAutoHyphens/>
        <w:jc w:val="center"/>
        <w:rPr>
          <w:spacing w:val="-3"/>
          <w:sz w:val="24"/>
        </w:rPr>
      </w:pPr>
      <w:bookmarkStart w:id="137" w:name="_Hlk132799686"/>
      <w:r w:rsidRPr="008647D1">
        <w:rPr>
          <w:spacing w:val="-3"/>
          <w:sz w:val="24"/>
        </w:rPr>
        <w:t>NOTARY ACKNOWLEDGMENT</w:t>
      </w:r>
    </w:p>
    <w:p w14:paraId="69285E30" w14:textId="465D5709" w:rsidR="00355D66" w:rsidRPr="008647D1" w:rsidRDefault="00355D66" w:rsidP="00355D66">
      <w:pPr>
        <w:tabs>
          <w:tab w:val="left" w:pos="0"/>
          <w:tab w:val="left" w:pos="864"/>
          <w:tab w:val="left" w:pos="1440"/>
        </w:tabs>
        <w:suppressAutoHyphens/>
        <w:rPr>
          <w:spacing w:val="-3"/>
          <w:sz w:val="24"/>
        </w:rPr>
      </w:pPr>
      <w:r>
        <w:rPr>
          <w:rFonts w:ascii="Calibri" w:hAnsi="Calibri" w:cs="Calibri"/>
          <w:noProof/>
          <w:sz w:val="22"/>
        </w:rPr>
        <mc:AlternateContent>
          <mc:Choice Requires="wps">
            <w:drawing>
              <wp:anchor distT="45720" distB="45720" distL="114300" distR="114300" simplePos="0" relativeHeight="251658240" behindDoc="0" locked="0" layoutInCell="1" allowOverlap="1" wp14:anchorId="2394900A" wp14:editId="2C11EA7C">
                <wp:simplePos x="0" y="0"/>
                <wp:positionH relativeFrom="margin">
                  <wp:align>center</wp:align>
                </wp:positionH>
                <wp:positionV relativeFrom="paragraph">
                  <wp:posOffset>311150</wp:posOffset>
                </wp:positionV>
                <wp:extent cx="5699760" cy="769620"/>
                <wp:effectExtent l="0" t="0" r="15240" b="23495"/>
                <wp:wrapSquare wrapText="bothSides"/>
                <wp:docPr id="711675931"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1566843C" w14:textId="77777777" w:rsidR="00355D66" w:rsidRPr="008647D1" w:rsidRDefault="00355D66" w:rsidP="00355D66">
                            <w:pPr>
                              <w:rPr>
                                <w:sz w:val="24"/>
                                <w:szCs w:val="24"/>
                              </w:rPr>
                            </w:pPr>
                            <w:r w:rsidRPr="008647D1">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94900A"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">
                <o:lock v:ext="edit" aspectratio="t" verticies="t" text="t" shapetype="t"/>
                <v:textbox style="mso-fit-shape-to-text:t">
                  <w:txbxContent>
                    <w:p w14:paraId="1566843C" w14:textId="77777777" w:rsidR="00355D66" w:rsidRPr="008647D1" w:rsidRDefault="00355D66" w:rsidP="00355D66">
                      <w:pPr>
                        <w:rPr>
                          <w:sz w:val="24"/>
                          <w:szCs w:val="24"/>
                        </w:rPr>
                      </w:pPr>
                      <w:r w:rsidRPr="008647D1">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5173D6E9" w14:textId="77777777" w:rsidR="00355D66" w:rsidRDefault="00355D66" w:rsidP="00355D66">
      <w:pPr>
        <w:tabs>
          <w:tab w:val="left" w:pos="0"/>
          <w:tab w:val="left" w:pos="864"/>
          <w:tab w:val="left" w:pos="1440"/>
        </w:tabs>
        <w:suppressAutoHyphens/>
        <w:rPr>
          <w:spacing w:val="-3"/>
          <w:sz w:val="24"/>
        </w:rPr>
      </w:pPr>
    </w:p>
    <w:p w14:paraId="4CB23B17" w14:textId="254133FA" w:rsidR="00355D66" w:rsidRPr="008647D1" w:rsidRDefault="00355D66" w:rsidP="00355D66">
      <w:pPr>
        <w:tabs>
          <w:tab w:val="left" w:pos="0"/>
          <w:tab w:val="left" w:pos="864"/>
          <w:tab w:val="left" w:pos="1440"/>
        </w:tabs>
        <w:suppressAutoHyphens/>
        <w:rPr>
          <w:spacing w:val="-3"/>
          <w:sz w:val="24"/>
        </w:rPr>
      </w:pPr>
      <w:r w:rsidRPr="008647D1">
        <w:rPr>
          <w:spacing w:val="-3"/>
          <w:sz w:val="24"/>
        </w:rPr>
        <w:t>STATE OF</w:t>
      </w:r>
      <w:r w:rsidRPr="008647D1">
        <w:rPr>
          <w:spacing w:val="-3"/>
          <w:sz w:val="24"/>
          <w:u w:val="single"/>
        </w:rPr>
        <w:tab/>
      </w:r>
      <w:r w:rsidRPr="008647D1">
        <w:rPr>
          <w:spacing w:val="-3"/>
          <w:sz w:val="24"/>
          <w:u w:val="single"/>
        </w:rPr>
        <w:tab/>
      </w:r>
      <w:r w:rsidRPr="008647D1">
        <w:rPr>
          <w:spacing w:val="-3"/>
          <w:sz w:val="24"/>
          <w:u w:val="single"/>
        </w:rPr>
        <w:tab/>
        <w:t>)</w:t>
      </w:r>
    </w:p>
    <w:p w14:paraId="6C91D185"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ab/>
      </w:r>
      <w:r w:rsidRPr="008647D1">
        <w:rPr>
          <w:spacing w:val="-3"/>
          <w:sz w:val="24"/>
        </w:rPr>
        <w:tab/>
      </w:r>
      <w:r w:rsidRPr="008647D1">
        <w:rPr>
          <w:spacing w:val="-3"/>
          <w:sz w:val="24"/>
        </w:rPr>
        <w:tab/>
      </w:r>
      <w:r w:rsidRPr="008647D1">
        <w:rPr>
          <w:spacing w:val="-3"/>
          <w:sz w:val="24"/>
        </w:rPr>
        <w:tab/>
        <w:t>)</w:t>
      </w:r>
    </w:p>
    <w:p w14:paraId="311FD84C"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COUNTY OF</w:t>
      </w:r>
      <w:proofErr w:type="gramStart"/>
      <w:r w:rsidRPr="008647D1">
        <w:rPr>
          <w:spacing w:val="-3"/>
          <w:sz w:val="24"/>
        </w:rPr>
        <w:tab/>
        <w:t>____________</w:t>
      </w:r>
      <w:r w:rsidRPr="008647D1">
        <w:rPr>
          <w:spacing w:val="-3"/>
          <w:sz w:val="24"/>
          <w:u w:val="single"/>
        </w:rPr>
        <w:tab/>
      </w:r>
      <w:proofErr w:type="gramEnd"/>
      <w:r w:rsidRPr="008647D1">
        <w:rPr>
          <w:spacing w:val="-3"/>
          <w:sz w:val="24"/>
        </w:rPr>
        <w:t>)</w:t>
      </w:r>
      <w:r w:rsidRPr="008647D1">
        <w:rPr>
          <w:spacing w:val="-3"/>
          <w:sz w:val="24"/>
        </w:rPr>
        <w:tab/>
      </w:r>
      <w:r w:rsidRPr="008647D1">
        <w:rPr>
          <w:spacing w:val="-3"/>
          <w:sz w:val="24"/>
        </w:rPr>
        <w:tab/>
      </w:r>
    </w:p>
    <w:p w14:paraId="2DB9B48D" w14:textId="77777777" w:rsidR="00355D66" w:rsidRPr="008647D1" w:rsidRDefault="00355D66" w:rsidP="00355D66">
      <w:pPr>
        <w:tabs>
          <w:tab w:val="left" w:pos="0"/>
          <w:tab w:val="left" w:pos="864"/>
          <w:tab w:val="left" w:pos="1440"/>
        </w:tabs>
        <w:suppressAutoHyphens/>
        <w:rPr>
          <w:spacing w:val="-3"/>
          <w:sz w:val="24"/>
        </w:rPr>
      </w:pPr>
    </w:p>
    <w:p w14:paraId="48505000" w14:textId="154CF4E5" w:rsidR="00355D66" w:rsidRPr="008647D1" w:rsidRDefault="00355D66" w:rsidP="00355D66">
      <w:pPr>
        <w:tabs>
          <w:tab w:val="left" w:pos="0"/>
          <w:tab w:val="left" w:pos="864"/>
          <w:tab w:val="left" w:pos="1440"/>
        </w:tabs>
        <w:suppressAutoHyphens/>
        <w:jc w:val="both"/>
        <w:rPr>
          <w:spacing w:val="-3"/>
          <w:sz w:val="24"/>
        </w:rPr>
      </w:pPr>
      <w:r w:rsidRPr="008647D1">
        <w:rPr>
          <w:spacing w:val="-3"/>
          <w:sz w:val="24"/>
        </w:rPr>
        <w:t xml:space="preserve">On ______________________, before me, ______________________________, a Notary Public, </w:t>
      </w:r>
      <w:r>
        <w:rPr>
          <w:spacing w:val="-3"/>
          <w:sz w:val="24"/>
        </w:rPr>
        <w:t>remotely</w:t>
      </w:r>
      <w:r w:rsidRPr="008647D1">
        <w:rPr>
          <w:spacing w:val="-3"/>
          <w:sz w:val="24"/>
        </w:rPr>
        <w:t xml:space="preserve"> appeared</w:t>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rPr>
        <w:t>, who proved to me on the basis of satisfactory evidence to be the person(s) whose name(s) is/are subscribed to the within instrument and acknowledged to me that he/she/they executed the same in his/her/their authorized capacity(</w:t>
      </w:r>
      <w:proofErr w:type="spellStart"/>
      <w:r w:rsidRPr="008647D1">
        <w:rPr>
          <w:spacing w:val="-3"/>
          <w:sz w:val="24"/>
        </w:rPr>
        <w:t>ies</w:t>
      </w:r>
      <w:proofErr w:type="spellEnd"/>
      <w:r w:rsidRPr="008647D1">
        <w:rPr>
          <w:spacing w:val="-3"/>
          <w:sz w:val="24"/>
        </w:rPr>
        <w:t>), and that by his/her/their signature on the instrument the person(s), or the entity on behalf of which the person(s) acted, executed the instrument.</w:t>
      </w:r>
    </w:p>
    <w:p w14:paraId="4C19F47A" w14:textId="77777777" w:rsidR="00355D66" w:rsidRPr="008647D1" w:rsidRDefault="00355D66" w:rsidP="00355D66">
      <w:pPr>
        <w:tabs>
          <w:tab w:val="left" w:pos="0"/>
          <w:tab w:val="left" w:pos="864"/>
          <w:tab w:val="left" w:pos="1440"/>
        </w:tabs>
        <w:suppressAutoHyphens/>
        <w:rPr>
          <w:spacing w:val="-3"/>
          <w:sz w:val="24"/>
        </w:rPr>
      </w:pPr>
    </w:p>
    <w:p w14:paraId="1AC4DC6A"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 xml:space="preserve">I certify under PENALTY OF PERJURY under the law of the State of </w:t>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rPr>
        <w:t xml:space="preserve"> that the foregoing paragraph is true and correct.</w:t>
      </w:r>
    </w:p>
    <w:p w14:paraId="0D489E29" w14:textId="77777777" w:rsidR="00355D66" w:rsidRPr="008647D1" w:rsidRDefault="00355D66" w:rsidP="00355D66">
      <w:pPr>
        <w:tabs>
          <w:tab w:val="left" w:pos="0"/>
          <w:tab w:val="left" w:pos="864"/>
          <w:tab w:val="left" w:pos="1440"/>
        </w:tabs>
        <w:suppressAutoHyphens/>
        <w:rPr>
          <w:spacing w:val="-3"/>
          <w:sz w:val="24"/>
        </w:rPr>
      </w:pPr>
    </w:p>
    <w:p w14:paraId="35E84198"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WITNESS my hand and official seal.</w:t>
      </w:r>
    </w:p>
    <w:p w14:paraId="2A292EA0" w14:textId="77777777" w:rsidR="00355D66" w:rsidRPr="008647D1" w:rsidRDefault="00355D66" w:rsidP="00355D66">
      <w:pPr>
        <w:tabs>
          <w:tab w:val="left" w:pos="0"/>
          <w:tab w:val="left" w:pos="864"/>
          <w:tab w:val="left" w:pos="1440"/>
        </w:tabs>
        <w:suppressAutoHyphens/>
        <w:rPr>
          <w:spacing w:val="-3"/>
          <w:sz w:val="24"/>
        </w:rPr>
      </w:pPr>
    </w:p>
    <w:p w14:paraId="08EE71C4" w14:textId="77777777" w:rsidR="00355D66" w:rsidRPr="008647D1" w:rsidRDefault="00355D66" w:rsidP="00355D66">
      <w:pPr>
        <w:tabs>
          <w:tab w:val="left" w:pos="0"/>
          <w:tab w:val="left" w:pos="864"/>
          <w:tab w:val="left" w:pos="1440"/>
        </w:tabs>
        <w:suppressAutoHyphens/>
        <w:rPr>
          <w:spacing w:val="-3"/>
          <w:sz w:val="24"/>
        </w:rPr>
      </w:pPr>
    </w:p>
    <w:p w14:paraId="3E8F242D" w14:textId="77777777" w:rsidR="00355D66" w:rsidRPr="008647D1" w:rsidRDefault="00355D66" w:rsidP="00355D66">
      <w:r w:rsidRPr="008647D1">
        <w:rPr>
          <w:spacing w:val="-3"/>
          <w:sz w:val="24"/>
        </w:rPr>
        <w:t>_______________________________________</w:t>
      </w:r>
    </w:p>
    <w:p w14:paraId="146BA020"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Notary Public</w:t>
      </w:r>
    </w:p>
    <w:bookmarkEnd w:id="137"/>
    <w:p w14:paraId="7E9C056C" w14:textId="77777777" w:rsidR="001E1178" w:rsidRDefault="001E1178" w:rsidP="00B041ED">
      <w:pPr>
        <w:pStyle w:val="BodyText"/>
        <w:ind w:left="3600"/>
      </w:pPr>
    </w:p>
    <w:p w14:paraId="15FC37E0" w14:textId="77777777" w:rsidR="00D8543A" w:rsidRPr="00D7384B" w:rsidRDefault="00D8543A" w:rsidP="00C2631D">
      <w:pPr>
        <w:pStyle w:val="BodyText"/>
        <w:ind w:firstLine="0"/>
      </w:pPr>
    </w:p>
    <w:p w14:paraId="13DB4CEA" w14:textId="5EAA19CA" w:rsidR="002A3EAB" w:rsidRPr="002A3EAB" w:rsidRDefault="008A6F39" w:rsidP="002A3EAB">
      <w:pPr>
        <w:pStyle w:val="BodyText"/>
      </w:pPr>
      <w:r w:rsidRPr="008A6F39">
        <w:rPr>
          <w:noProof/>
        </w:rPr>
        <w:lastRenderedPageBreak/>
        <w:drawing>
          <wp:anchor distT="0" distB="0" distL="114300" distR="114300" simplePos="0" relativeHeight="251664387" behindDoc="0" locked="0" layoutInCell="1" allowOverlap="1" wp14:anchorId="59F5045A" wp14:editId="71FFC1FC">
            <wp:simplePos x="0" y="0"/>
            <wp:positionH relativeFrom="column">
              <wp:posOffset>457200</wp:posOffset>
            </wp:positionH>
            <wp:positionV relativeFrom="paragraph">
              <wp:posOffset>0</wp:posOffset>
            </wp:positionV>
            <wp:extent cx="3181350" cy="1967230"/>
            <wp:effectExtent l="0" t="0" r="0" b="0"/>
            <wp:wrapSquare wrapText="bothSides"/>
            <wp:docPr id="174796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87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1350" cy="1967230"/>
                    </a:xfrm>
                    <a:prstGeom prst="rect">
                      <a:avLst/>
                    </a:prstGeom>
                  </pic:spPr>
                </pic:pic>
              </a:graphicData>
            </a:graphic>
            <wp14:sizeRelH relativeFrom="margin">
              <wp14:pctWidth>0</wp14:pctWidth>
            </wp14:sizeRelH>
            <wp14:sizeRelV relativeFrom="margin">
              <wp14:pctHeight>0</wp14:pctHeight>
            </wp14:sizeRelV>
          </wp:anchor>
        </w:drawing>
      </w:r>
    </w:p>
    <w:p w14:paraId="377CC025" w14:textId="2D024000" w:rsidR="3E971B61" w:rsidRDefault="3E971B61" w:rsidP="3E971B61">
      <w:pPr>
        <w:pStyle w:val="BodyText"/>
        <w:ind w:firstLine="0"/>
      </w:pPr>
    </w:p>
    <w:p w14:paraId="216D5362" w14:textId="62951394" w:rsidR="002A3EAB" w:rsidRDefault="002A3EAB">
      <w:pPr>
        <w:pStyle w:val="BodyText"/>
      </w:pPr>
    </w:p>
    <w:p w14:paraId="0B526672" w14:textId="5E9F7E36" w:rsidR="002A3EAB" w:rsidRDefault="002A3EAB">
      <w:pPr>
        <w:pStyle w:val="BodyText"/>
      </w:pPr>
    </w:p>
    <w:p w14:paraId="076A5B41" w14:textId="0D0637C1" w:rsidR="002A3EAB" w:rsidRDefault="002A3EAB">
      <w:pPr>
        <w:pStyle w:val="BodyText"/>
      </w:pPr>
    </w:p>
    <w:p w14:paraId="04883A34" w14:textId="0A997547" w:rsidR="002A3EAB" w:rsidRDefault="002A3EAB">
      <w:pPr>
        <w:pStyle w:val="BodyText"/>
      </w:pPr>
    </w:p>
    <w:p w14:paraId="63058375" w14:textId="5AC0547A" w:rsidR="002A3EAB" w:rsidDel="008A6F39" w:rsidRDefault="002A3EAB">
      <w:pPr>
        <w:pStyle w:val="BodyText"/>
        <w:rPr/>
      </w:pPr>
    </w:p>
    <w:p w14:paraId="6810E4E7" w14:textId="4F98F1D6" w:rsidR="002A3EAB" w:rsidRDefault="002A3EAB">
      <w:pPr>
        <w:pStyle w:val="BodyText"/>
        <w:ind w:firstLine="0"/>
        <w:rPr/>
      </w:pPr>
    </w:p>
    <w:p w14:paraId="3F78DBF4" w14:textId="6B726241" w:rsidR="008A6F39" w:rsidRDefault="008A6F39">
      <w:pPr>
        <w:pStyle w:val="BodyText"/>
      </w:pPr>
      <w:r>
        <w:t>Power of Attorney 1</w:t>
      </w:r>
    </w:p>
    <w:p w14:paraId="5AFAABD6" w14:textId="4295AE38" w:rsidR="002A3EAB" w:rsidRDefault="0052634D">
      <w:pPr>
        <w:pStyle w:val="BodyText"/>
      </w:pPr>
      <w:r w:rsidRPr="0052634D">
        <w:rPr>
          <w:noProof/>
        </w:rPr>
        <w:drawing>
          <wp:anchor distT="0" distB="0" distL="114300" distR="114300" simplePos="0" relativeHeight="251665411" behindDoc="0" locked="0" layoutInCell="1" allowOverlap="1" wp14:anchorId="464A0ADB" wp14:editId="1883B431">
            <wp:simplePos x="0" y="0"/>
            <wp:positionH relativeFrom="column">
              <wp:posOffset>457200</wp:posOffset>
            </wp:positionH>
            <wp:positionV relativeFrom="paragraph">
              <wp:posOffset>9525</wp:posOffset>
            </wp:positionV>
            <wp:extent cx="3440430" cy="2143125"/>
            <wp:effectExtent l="0" t="0" r="7620" b="9525"/>
            <wp:wrapSquare wrapText="bothSides"/>
            <wp:docPr id="201920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0646" name=""/>
                    <pic:cNvPicPr/>
                  </pic:nvPicPr>
                  <pic:blipFill>
                    <a:blip r:embed="rId10">
                      <a:extLst>
                        <a:ext uri="{28A0092B-C50C-407E-A947-70E740481C1C}">
                          <a14:useLocalDpi xmlns:a14="http://schemas.microsoft.com/office/drawing/2010/main" val="0"/>
                        </a:ext>
                      </a:extLst>
                    </a:blip>
                    <a:stretch>
                      <a:fillRect/>
                    </a:stretch>
                  </pic:blipFill>
                  <pic:spPr>
                    <a:xfrm>
                      <a:off x="0" y="0"/>
                      <a:ext cx="3440430" cy="2143125"/>
                    </a:xfrm>
                    <a:prstGeom prst="rect">
                      <a:avLst/>
                    </a:prstGeom>
                  </pic:spPr>
                </pic:pic>
              </a:graphicData>
            </a:graphic>
            <wp14:sizeRelH relativeFrom="margin">
              <wp14:pctWidth>0</wp14:pctWidth>
            </wp14:sizeRelH>
            <wp14:sizeRelV relativeFrom="margin">
              <wp14:pctHeight>0</wp14:pctHeight>
            </wp14:sizeRelV>
          </wp:anchor>
        </w:drawing>
      </w:r>
    </w:p>
    <w:p w14:paraId="423546FC" w14:textId="719F1CE7" w:rsidR="00D03DED" w:rsidRPr="00D03DED" w:rsidRDefault="00D03DED" w:rsidP="00D03DED">
      <w:pPr>
        <w:pStyle w:val="BodyText"/>
      </w:pPr>
    </w:p>
    <w:p w14:paraId="045493FD" w14:textId="4A8582BA" w:rsidR="002A3EAB" w:rsidRDefault="002A3EAB">
      <w:pPr>
        <w:pStyle w:val="BodyText"/>
      </w:pPr>
    </w:p>
    <w:p w14:paraId="30D27A62" w14:textId="6BB79F9F" w:rsidR="002A3EAB" w:rsidRDefault="002A3EAB">
      <w:pPr>
        <w:pStyle w:val="BodyText"/>
      </w:pPr>
    </w:p>
    <w:p w14:paraId="545CB47C" w14:textId="77777777" w:rsidR="002A3EAB" w:rsidRDefault="002A3EAB">
      <w:pPr>
        <w:pStyle w:val="BodyText"/>
      </w:pPr>
    </w:p>
    <w:p w14:paraId="7D942165" w14:textId="77777777" w:rsidR="002A3EAB" w:rsidRDefault="002A3EAB">
      <w:pPr>
        <w:pStyle w:val="BodyText"/>
      </w:pPr>
    </w:p>
    <w:p w14:paraId="346F3957" w14:textId="69122DE1" w:rsidR="002A3EAB" w:rsidRDefault="002A3EAB">
      <w:pPr>
        <w:pStyle w:val="BodyText"/>
      </w:pPr>
    </w:p>
    <w:p w14:paraId="3ED1D5D1" w14:textId="1567004B" w:rsidR="0003576E" w:rsidRPr="0003576E" w:rsidRDefault="0003576E" w:rsidP="0003576E">
      <w:pPr>
        <w:pStyle w:val="BodyText"/>
      </w:pPr>
    </w:p>
    <w:p w14:paraId="16812E8D" w14:textId="406E8FF5" w:rsidR="002A3EAB" w:rsidRDefault="0052634D">
      <w:pPr>
        <w:pStyle w:val="BodyText"/>
      </w:pPr>
      <w:r>
        <w:t>Power of Attorney 2</w:t>
      </w:r>
    </w:p>
    <w:p w14:paraId="5BF6B739" w14:textId="68777C8D" w:rsidR="0003576E" w:rsidRDefault="007909C0">
      <w:pPr>
        <w:pStyle w:val="BodyText"/>
      </w:pPr>
      <w:r w:rsidRPr="007909C0">
        <w:rPr>
          <w:noProof/>
        </w:rPr>
        <w:drawing>
          <wp:anchor distT="0" distB="0" distL="114300" distR="114300" simplePos="0" relativeHeight="251666435" behindDoc="0" locked="0" layoutInCell="1" allowOverlap="1" wp14:anchorId="18A36E23" wp14:editId="36E06456">
            <wp:simplePos x="0" y="0"/>
            <wp:positionH relativeFrom="column">
              <wp:posOffset>457200</wp:posOffset>
            </wp:positionH>
            <wp:positionV relativeFrom="paragraph">
              <wp:posOffset>28575</wp:posOffset>
            </wp:positionV>
            <wp:extent cx="3528060" cy="2238375"/>
            <wp:effectExtent l="0" t="0" r="0" b="9525"/>
            <wp:wrapSquare wrapText="bothSides"/>
            <wp:docPr id="6678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9314" name=""/>
                    <pic:cNvPicPr/>
                  </pic:nvPicPr>
                  <pic:blipFill>
                    <a:blip r:embed="rId12">
                      <a:extLst>
                        <a:ext uri="{28A0092B-C50C-407E-A947-70E740481C1C}">
                          <a14:useLocalDpi xmlns:a14="http://schemas.microsoft.com/office/drawing/2010/main" val="0"/>
                        </a:ext>
                      </a:extLst>
                    </a:blip>
                    <a:stretch>
                      <a:fillRect/>
                    </a:stretch>
                  </pic:blipFill>
                  <pic:spPr>
                    <a:xfrm>
                      <a:off x="0" y="0"/>
                      <a:ext cx="3528060" cy="2238375"/>
                    </a:xfrm>
                    <a:prstGeom prst="rect">
                      <a:avLst/>
                    </a:prstGeom>
                  </pic:spPr>
                </pic:pic>
              </a:graphicData>
            </a:graphic>
            <wp14:sizeRelH relativeFrom="margin">
              <wp14:pctWidth>0</wp14:pctWidth>
            </wp14:sizeRelH>
            <wp14:sizeRelV relativeFrom="margin">
              <wp14:pctHeight>0</wp14:pctHeight>
            </wp14:sizeRelV>
          </wp:anchor>
        </w:drawing>
      </w:r>
    </w:p>
    <w:p w14:paraId="5013E353" w14:textId="04F02FB2" w:rsidR="0003576E" w:rsidRDefault="0003576E">
      <w:pPr>
        <w:pStyle w:val="BodyText"/>
      </w:pPr>
    </w:p>
    <w:p w14:paraId="2F3BB37C" w14:textId="4AE99219" w:rsidR="0003576E" w:rsidRDefault="0003576E">
      <w:pPr>
        <w:pStyle w:val="BodyText"/>
      </w:pPr>
    </w:p>
    <w:p w14:paraId="60E4FB30" w14:textId="60BC1C09" w:rsidR="0003576E" w:rsidRDefault="0003576E">
      <w:pPr>
        <w:pStyle w:val="BodyText"/>
      </w:pPr>
    </w:p>
    <w:p w14:paraId="65235AB3" w14:textId="013901D7" w:rsidR="0003576E" w:rsidRDefault="0003576E">
      <w:pPr>
        <w:pStyle w:val="BodyText"/>
      </w:pPr>
    </w:p>
    <w:p w14:paraId="404E87B8" w14:textId="47D8EFE2" w:rsidR="0003576E" w:rsidRDefault="0003576E">
      <w:pPr>
        <w:pStyle w:val="BodyText"/>
      </w:pPr>
    </w:p>
    <w:p w14:paraId="414CD060" w14:textId="77777777" w:rsidR="0003576E" w:rsidRDefault="0003576E">
      <w:pPr>
        <w:pStyle w:val="BodyText"/>
      </w:pPr>
    </w:p>
    <w:p w14:paraId="600C262E" w14:textId="0CDA1C40" w:rsidR="0003576E" w:rsidDel="007909C0" w:rsidRDefault="0003576E">
      <w:pPr>
        <w:pStyle w:val="BodyText"/>
        <w:rPr/>
      </w:pPr>
    </w:p>
    <w:p w14:paraId="06CC90A1" w14:textId="77777777" w:rsidR="0003576E" w:rsidRDefault="0003576E">
      <w:pPr>
        <w:pStyle w:val="BodyText"/>
        <w:ind w:firstLine="0"/>
      </w:pPr>
    </w:p>
    <w:p w14:paraId="5CA1E71B" w14:textId="3C116148" w:rsidR="04ABD66C" w:rsidRDefault="04ABD66C" w:rsidP="00930AAA">
      <w:pPr>
        <w:pStyle w:val="BodyText"/>
      </w:pPr>
      <w:r>
        <w:t>Power of Attorney</w:t>
      </w:r>
      <w:r w:rsidR="007909C0">
        <w:t xml:space="preserve"> 3</w:t>
      </w:r>
    </w:p>
    <w:p w14:paraId="26D2FB3A" w14:textId="33E604E7" w:rsidR="00210073" w:rsidRDefault="00D9621F" w:rsidP="3E971B61">
      <w:pPr>
        <w:pStyle w:val="BodyText"/>
        <w:ind w:firstLine="0"/>
      </w:pPr>
    </w:p>
    <w:p w14:paraId="5198805C" w14:textId="1A56EC49" w:rsidR="008F3D5D" w:rsidRPr="008F3D5D" w:rsidRDefault="005B257A" w:rsidP="008F3D5D">
      <w:pPr>
        <w:pStyle w:val="BodyText"/>
      </w:pPr>
      <w:r w:rsidRPr="005B257A">
        <w:rPr>
          <w:noProof/>
        </w:rPr>
        <w:lastRenderedPageBreak/>
        <w:drawing>
          <wp:anchor distT="0" distB="0" distL="114300" distR="114300" simplePos="0" relativeHeight="251667459" behindDoc="0" locked="0" layoutInCell="1" allowOverlap="1" wp14:anchorId="67AEDC36" wp14:editId="3D8F66C1">
            <wp:simplePos x="0" y="0"/>
            <wp:positionH relativeFrom="page">
              <wp:posOffset>942975</wp:posOffset>
            </wp:positionH>
            <wp:positionV relativeFrom="paragraph">
              <wp:posOffset>0</wp:posOffset>
            </wp:positionV>
            <wp:extent cx="4048125" cy="2700020"/>
            <wp:effectExtent l="0" t="0" r="9525" b="5080"/>
            <wp:wrapSquare wrapText="bothSides"/>
            <wp:docPr id="12788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7109" name=""/>
                    <pic:cNvPicPr/>
                  </pic:nvPicPr>
                  <pic:blipFill>
                    <a:blip r:embed="rId15">
                      <a:extLst>
                        <a:ext uri="{28A0092B-C50C-407E-A947-70E740481C1C}">
                          <a14:useLocalDpi xmlns:a14="http://schemas.microsoft.com/office/drawing/2010/main" val="0"/>
                        </a:ext>
                      </a:extLst>
                    </a:blip>
                    <a:stretch>
                      <a:fillRect/>
                    </a:stretch>
                  </pic:blipFill>
                  <pic:spPr>
                    <a:xfrm>
                      <a:off x="0" y="0"/>
                      <a:ext cx="4048125" cy="2700020"/>
                    </a:xfrm>
                    <a:prstGeom prst="rect">
                      <a:avLst/>
                    </a:prstGeom>
                  </pic:spPr>
                </pic:pic>
              </a:graphicData>
            </a:graphic>
            <wp14:sizeRelH relativeFrom="margin">
              <wp14:pctWidth>0</wp14:pctWidth>
            </wp14:sizeRelH>
            <wp14:sizeRelV relativeFrom="margin">
              <wp14:pctHeight>0</wp14:pctHeight>
            </wp14:sizeRelV>
          </wp:anchor>
        </w:drawing>
      </w:r>
    </w:p>
    <w:p w14:paraId="0530665C" w14:textId="7E466E2F" w:rsidR="00210073" w:rsidRDefault="00210073" w:rsidP="00210073">
      <w:pPr>
        <w:pStyle w:val="BodyText"/>
      </w:pPr>
    </w:p>
    <w:p w14:paraId="1CD74EC0" w14:textId="76C83577" w:rsidR="00D9621F" w:rsidRDefault="00D9621F">
      <w:pPr>
        <w:pStyle w:val="BodyText"/>
        <w:ind w:left="720"/>
      </w:pPr>
    </w:p>
    <w:p w14:paraId="781F4D37" w14:textId="77777777" w:rsidR="00D9621F" w:rsidRDefault="00D9621F">
      <w:pPr>
        <w:pStyle w:val="BodyText"/>
        <w:ind w:left="720"/>
      </w:pPr>
    </w:p>
    <w:p w14:paraId="2AB47B45" w14:textId="30E1233D" w:rsidR="00D9621F" w:rsidRDefault="00D9621F">
      <w:pPr>
        <w:pStyle w:val="BodyText"/>
        <w:ind w:left="720"/>
      </w:pPr>
    </w:p>
    <w:p w14:paraId="59482772" w14:textId="1E5F249E" w:rsidR="00D9621F" w:rsidRDefault="00D9621F">
      <w:pPr>
        <w:pStyle w:val="BodyText"/>
        <w:ind w:left="720"/>
      </w:pPr>
    </w:p>
    <w:p w14:paraId="58A80690" w14:textId="06EFAFAC" w:rsidR="00D9621F" w:rsidRDefault="00D9621F">
      <w:pPr>
        <w:pStyle w:val="BodyText"/>
        <w:ind w:left="720"/>
      </w:pPr>
    </w:p>
    <w:p w14:paraId="658234D9" w14:textId="0CAF96FF" w:rsidR="00D9621F" w:rsidRDefault="00D9621F">
      <w:pPr>
        <w:pStyle w:val="BodyText"/>
        <w:ind w:left="720"/>
      </w:pPr>
    </w:p>
    <w:p w14:paraId="60FB2C1B" w14:textId="5A7BC59A" w:rsidR="00D9621F" w:rsidRDefault="00D9621F">
      <w:pPr>
        <w:pStyle w:val="BodyText"/>
        <w:ind w:left="720"/>
      </w:pPr>
    </w:p>
    <w:p w14:paraId="01B7DBBA" w14:textId="2035B9CF" w:rsidR="00D9621F" w:rsidRDefault="00D9621F">
      <w:pPr>
        <w:pStyle w:val="BodyText"/>
        <w:ind w:left="720"/>
      </w:pPr>
    </w:p>
    <w:p w14:paraId="4BF5362E" w14:textId="69E4214D" w:rsidR="4388F74F" w:rsidRDefault="4388F74F" w:rsidP="00930AAA">
      <w:pPr>
        <w:pStyle w:val="BodyText"/>
        <w:ind w:left="720"/>
      </w:pPr>
      <w:r>
        <w:t>Intended Mother</w:t>
      </w:r>
    </w:p>
    <w:p w14:paraId="0AE203B7" w14:textId="4E052678" w:rsidR="3E971B61" w:rsidRDefault="00971DC1" w:rsidP="3E971B61">
      <w:pPr>
        <w:pStyle w:val="BodyText"/>
        <w:ind w:firstLine="0"/>
      </w:pPr>
      <w:r w:rsidRPr="00971DC1">
        <w:rPr>
          <w:noProof/>
        </w:rPr>
        <w:drawing>
          <wp:anchor distT="0" distB="0" distL="114300" distR="114300" simplePos="0" relativeHeight="251668483" behindDoc="0" locked="0" layoutInCell="1" allowOverlap="1" wp14:anchorId="411F2E5F" wp14:editId="6962B035">
            <wp:simplePos x="0" y="0"/>
            <wp:positionH relativeFrom="column">
              <wp:posOffset>28575</wp:posOffset>
            </wp:positionH>
            <wp:positionV relativeFrom="paragraph">
              <wp:posOffset>76200</wp:posOffset>
            </wp:positionV>
            <wp:extent cx="4197985" cy="2990850"/>
            <wp:effectExtent l="0" t="0" r="0" b="0"/>
            <wp:wrapSquare wrapText="bothSides"/>
            <wp:docPr id="112525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55346" name=""/>
                    <pic:cNvPicPr/>
                  </pic:nvPicPr>
                  <pic:blipFill>
                    <a:blip r:embed="rId16">
                      <a:extLst>
                        <a:ext uri="{28A0092B-C50C-407E-A947-70E740481C1C}">
                          <a14:useLocalDpi xmlns:a14="http://schemas.microsoft.com/office/drawing/2010/main" val="0"/>
                        </a:ext>
                      </a:extLst>
                    </a:blip>
                    <a:stretch>
                      <a:fillRect/>
                    </a:stretch>
                  </pic:blipFill>
                  <pic:spPr>
                    <a:xfrm>
                      <a:off x="0" y="0"/>
                      <a:ext cx="4197985" cy="2990850"/>
                    </a:xfrm>
                    <a:prstGeom prst="rect">
                      <a:avLst/>
                    </a:prstGeom>
                  </pic:spPr>
                </pic:pic>
              </a:graphicData>
            </a:graphic>
            <wp14:sizeRelH relativeFrom="margin">
              <wp14:pctWidth>0</wp14:pctWidth>
            </wp14:sizeRelH>
            <wp14:sizeRelV relativeFrom="margin">
              <wp14:pctHeight>0</wp14:pctHeight>
            </wp14:sizeRelV>
          </wp:anchor>
        </w:drawing>
      </w:r>
    </w:p>
    <w:p w14:paraId="2992B932" w14:textId="797D8C44" w:rsidR="00D9621F" w:rsidRDefault="00D9621F" w:rsidP="3E971B61">
      <w:pPr>
        <w:pStyle w:val="BodyText"/>
        <w:ind w:firstLine="0"/>
      </w:pPr>
    </w:p>
    <w:p w14:paraId="00602926" w14:textId="405D1541" w:rsidR="00D9621F" w:rsidRDefault="00D9621F" w:rsidP="3E971B61">
      <w:pPr>
        <w:pStyle w:val="BodyText"/>
        <w:ind w:firstLine="0"/>
      </w:pPr>
    </w:p>
    <w:p w14:paraId="2636863A" w14:textId="778B15D9" w:rsidR="00D9621F" w:rsidRDefault="00D9621F" w:rsidP="3E971B61">
      <w:pPr>
        <w:pStyle w:val="BodyText"/>
        <w:ind w:firstLine="0"/>
      </w:pPr>
    </w:p>
    <w:p w14:paraId="486CADE3" w14:textId="3D1960E1" w:rsidR="00D9621F" w:rsidRPr="00D9621F" w:rsidRDefault="00D9621F" w:rsidP="00D9621F">
      <w:pPr>
        <w:pStyle w:val="BodyText"/>
      </w:pPr>
    </w:p>
    <w:p w14:paraId="5D2B579F" w14:textId="77777777" w:rsidR="00D9621F" w:rsidRDefault="00D9621F" w:rsidP="3E971B61">
      <w:pPr>
        <w:pStyle w:val="BodyText"/>
        <w:ind w:firstLine="0"/>
      </w:pPr>
    </w:p>
    <w:p w14:paraId="16D41E9D" w14:textId="77777777" w:rsidR="00D9621F" w:rsidRDefault="00D9621F">
      <w:pPr>
        <w:pStyle w:val="BodyText"/>
      </w:pPr>
    </w:p>
    <w:p w14:paraId="60BD9F94" w14:textId="77777777" w:rsidR="00D9621F" w:rsidRDefault="00D9621F">
      <w:pPr>
        <w:pStyle w:val="BodyText"/>
      </w:pPr>
    </w:p>
    <w:p w14:paraId="3F76EB38" w14:textId="77777777" w:rsidR="00D9621F" w:rsidRDefault="00D9621F">
      <w:pPr>
        <w:pStyle w:val="BodyText"/>
      </w:pPr>
    </w:p>
    <w:p w14:paraId="65C55876" w14:textId="77777777" w:rsidR="00D9621F" w:rsidRDefault="00D9621F">
      <w:pPr>
        <w:pStyle w:val="BodyText"/>
      </w:pPr>
    </w:p>
    <w:p w14:paraId="5CF3D6A0" w14:textId="77777777" w:rsidR="00D9621F" w:rsidDel="00971DC1" w:rsidRDefault="00D9621F">
      <w:pPr>
        <w:pStyle w:val="BodyText"/>
        <w:rPr/>
      </w:pPr>
    </w:p>
    <w:p w14:paraId="763519FC" w14:textId="77777777" w:rsidR="00D9621F" w:rsidRDefault="00D9621F">
      <w:pPr>
        <w:pStyle w:val="BodyText"/>
        <w:ind w:firstLine="0"/>
      </w:pPr>
    </w:p>
    <w:p w14:paraId="4A028E92" w14:textId="3D0B5127" w:rsidR="4388F74F" w:rsidRDefault="4388F74F" w:rsidP="00930AAA">
      <w:pPr>
        <w:pStyle w:val="BodyText"/>
        <w:ind w:left="720"/>
      </w:pPr>
      <w:r>
        <w:t>Intended Father</w:t>
      </w:r>
    </w:p>
    <w:sectPr w:rsidR="4388F74F" w:rsidSect="00930AAA">
      <w:headerReference w:type="default" r:id="rId18"/>
      <w:footerReference w:type="default" r:id="rId19"/>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CE6E" w14:textId="77777777" w:rsidR="00081F03" w:rsidRDefault="00081F03">
      <w:pPr>
        <w:spacing w:line="240" w:lineRule="auto"/>
      </w:pPr>
      <w:r>
        <w:separator/>
      </w:r>
    </w:p>
  </w:endnote>
  <w:endnote w:type="continuationSeparator" w:id="0">
    <w:p w14:paraId="353CA8AF" w14:textId="77777777" w:rsidR="00081F03" w:rsidRDefault="00081F03">
      <w:pPr>
        <w:spacing w:line="240" w:lineRule="auto"/>
      </w:pPr>
      <w:r>
        <w:continuationSeparator/>
      </w:r>
    </w:p>
  </w:endnote>
  <w:endnote w:type="continuationNotice" w:id="1">
    <w:p w14:paraId="31F0C15F" w14:textId="77777777" w:rsidR="00081F03" w:rsidRDefault="00081F0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ADAC" w14:textId="77777777" w:rsidR="00081F03" w:rsidRDefault="00081F03">
      <w:pPr>
        <w:spacing w:line="240" w:lineRule="auto"/>
      </w:pPr>
      <w:r>
        <w:separator/>
      </w:r>
    </w:p>
  </w:footnote>
  <w:footnote w:type="continuationSeparator" w:id="0">
    <w:p w14:paraId="640E70EE" w14:textId="77777777" w:rsidR="00081F03" w:rsidRDefault="00081F03">
      <w:pPr>
        <w:spacing w:line="240" w:lineRule="auto"/>
      </w:pPr>
      <w:r>
        <w:continuationSeparator/>
      </w:r>
    </w:p>
  </w:footnote>
  <w:footnote w:type="continuationNotice" w:id="1">
    <w:p w14:paraId="7A4A3DA1" w14:textId="77777777" w:rsidR="00081F03" w:rsidRDefault="00081F0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7596485">
            <v:line id="RightBorder"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468pt,0" to="468pt,11in" w14:anchorId="4E9FF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588CFC3">
            <v:line id="LeftBorder2"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7.2pt,0" to="-7.2pt,11in" w14:anchorId="1EE8C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D4C6C81">
            <v:line id="LeftBorder1"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3.6pt,0" to="-3.6pt,11in" w14:anchorId="21E2B8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Li">
    <w15:presenceInfo w15:providerId="AD" w15:userId="S::jessie@tsonglawg.onmicrosoft.com::382bb4f6-ccbc-45fb-83fa-82e0ae262e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048AF"/>
    <w:rsid w:val="00013245"/>
    <w:rsid w:val="00014F6E"/>
    <w:rsid w:val="00025DE4"/>
    <w:rsid w:val="0003576E"/>
    <w:rsid w:val="000360EB"/>
    <w:rsid w:val="00042221"/>
    <w:rsid w:val="000422C3"/>
    <w:rsid w:val="00047B3A"/>
    <w:rsid w:val="00047FCD"/>
    <w:rsid w:val="00054B63"/>
    <w:rsid w:val="000565C8"/>
    <w:rsid w:val="00061FBA"/>
    <w:rsid w:val="000629F6"/>
    <w:rsid w:val="00064B7B"/>
    <w:rsid w:val="00066DB8"/>
    <w:rsid w:val="0006761D"/>
    <w:rsid w:val="00067CF0"/>
    <w:rsid w:val="00071709"/>
    <w:rsid w:val="000719B1"/>
    <w:rsid w:val="00072149"/>
    <w:rsid w:val="00074C28"/>
    <w:rsid w:val="000759B1"/>
    <w:rsid w:val="000760BB"/>
    <w:rsid w:val="00076CC7"/>
    <w:rsid w:val="0008192B"/>
    <w:rsid w:val="00081ABD"/>
    <w:rsid w:val="00081F03"/>
    <w:rsid w:val="000844D4"/>
    <w:rsid w:val="00086AFC"/>
    <w:rsid w:val="000879CF"/>
    <w:rsid w:val="000903D2"/>
    <w:rsid w:val="00090B68"/>
    <w:rsid w:val="0009382C"/>
    <w:rsid w:val="00093B13"/>
    <w:rsid w:val="0009619D"/>
    <w:rsid w:val="000A5755"/>
    <w:rsid w:val="000A6522"/>
    <w:rsid w:val="000C2E0A"/>
    <w:rsid w:val="000C33EE"/>
    <w:rsid w:val="000C485B"/>
    <w:rsid w:val="000C4E3C"/>
    <w:rsid w:val="000E48EE"/>
    <w:rsid w:val="000E4A58"/>
    <w:rsid w:val="00103EC8"/>
    <w:rsid w:val="00106E70"/>
    <w:rsid w:val="001116A5"/>
    <w:rsid w:val="00120D81"/>
    <w:rsid w:val="00126225"/>
    <w:rsid w:val="00131EA5"/>
    <w:rsid w:val="00141001"/>
    <w:rsid w:val="00141D54"/>
    <w:rsid w:val="0014210E"/>
    <w:rsid w:val="00142D2A"/>
    <w:rsid w:val="00143BFB"/>
    <w:rsid w:val="00144E4A"/>
    <w:rsid w:val="00151729"/>
    <w:rsid w:val="0015191A"/>
    <w:rsid w:val="00161B1D"/>
    <w:rsid w:val="001632AD"/>
    <w:rsid w:val="00170547"/>
    <w:rsid w:val="00173FC3"/>
    <w:rsid w:val="00182F7C"/>
    <w:rsid w:val="00184775"/>
    <w:rsid w:val="00184E36"/>
    <w:rsid w:val="00186AB5"/>
    <w:rsid w:val="00187243"/>
    <w:rsid w:val="00196AB7"/>
    <w:rsid w:val="00196DBF"/>
    <w:rsid w:val="001A02A3"/>
    <w:rsid w:val="001A47BA"/>
    <w:rsid w:val="001A7D46"/>
    <w:rsid w:val="001B0F77"/>
    <w:rsid w:val="001B129A"/>
    <w:rsid w:val="001B2019"/>
    <w:rsid w:val="001B31FE"/>
    <w:rsid w:val="001B38F8"/>
    <w:rsid w:val="001B51B8"/>
    <w:rsid w:val="001B7011"/>
    <w:rsid w:val="001B730F"/>
    <w:rsid w:val="001C34EE"/>
    <w:rsid w:val="001C5864"/>
    <w:rsid w:val="001C6028"/>
    <w:rsid w:val="001D2EC3"/>
    <w:rsid w:val="001D529A"/>
    <w:rsid w:val="001D5308"/>
    <w:rsid w:val="001E1178"/>
    <w:rsid w:val="001E48C9"/>
    <w:rsid w:val="001E5B82"/>
    <w:rsid w:val="001E67C7"/>
    <w:rsid w:val="001F0483"/>
    <w:rsid w:val="001F14D7"/>
    <w:rsid w:val="001F3686"/>
    <w:rsid w:val="001F48C7"/>
    <w:rsid w:val="001F4A93"/>
    <w:rsid w:val="001F6549"/>
    <w:rsid w:val="00202248"/>
    <w:rsid w:val="002028C2"/>
    <w:rsid w:val="00203C2E"/>
    <w:rsid w:val="0020491C"/>
    <w:rsid w:val="002055B6"/>
    <w:rsid w:val="0020747B"/>
    <w:rsid w:val="00210073"/>
    <w:rsid w:val="00212707"/>
    <w:rsid w:val="002129E7"/>
    <w:rsid w:val="002137FF"/>
    <w:rsid w:val="002236F4"/>
    <w:rsid w:val="00225D21"/>
    <w:rsid w:val="00227A26"/>
    <w:rsid w:val="00227A59"/>
    <w:rsid w:val="0023337D"/>
    <w:rsid w:val="00237548"/>
    <w:rsid w:val="002463F1"/>
    <w:rsid w:val="00246ACD"/>
    <w:rsid w:val="00247F5B"/>
    <w:rsid w:val="00253329"/>
    <w:rsid w:val="00256311"/>
    <w:rsid w:val="00265D55"/>
    <w:rsid w:val="002661C8"/>
    <w:rsid w:val="0027103F"/>
    <w:rsid w:val="00283C1D"/>
    <w:rsid w:val="00285B69"/>
    <w:rsid w:val="00286FDF"/>
    <w:rsid w:val="00292D8D"/>
    <w:rsid w:val="0029439F"/>
    <w:rsid w:val="002A22E1"/>
    <w:rsid w:val="002A3EAB"/>
    <w:rsid w:val="002A5B93"/>
    <w:rsid w:val="002A6A3C"/>
    <w:rsid w:val="002C1C75"/>
    <w:rsid w:val="002C6293"/>
    <w:rsid w:val="002C7A94"/>
    <w:rsid w:val="002D1CE7"/>
    <w:rsid w:val="002D2E74"/>
    <w:rsid w:val="002D3132"/>
    <w:rsid w:val="002D4536"/>
    <w:rsid w:val="002D6D38"/>
    <w:rsid w:val="002D721A"/>
    <w:rsid w:val="002E48A1"/>
    <w:rsid w:val="002E71AE"/>
    <w:rsid w:val="003046C7"/>
    <w:rsid w:val="00310B89"/>
    <w:rsid w:val="00311488"/>
    <w:rsid w:val="00312C6F"/>
    <w:rsid w:val="003139DF"/>
    <w:rsid w:val="003154A2"/>
    <w:rsid w:val="00315F20"/>
    <w:rsid w:val="003169F7"/>
    <w:rsid w:val="00316B44"/>
    <w:rsid w:val="00322035"/>
    <w:rsid w:val="00326FE3"/>
    <w:rsid w:val="0033050E"/>
    <w:rsid w:val="0033172F"/>
    <w:rsid w:val="00335383"/>
    <w:rsid w:val="00336ECD"/>
    <w:rsid w:val="00342824"/>
    <w:rsid w:val="00343810"/>
    <w:rsid w:val="00344FBA"/>
    <w:rsid w:val="003451A3"/>
    <w:rsid w:val="003470AD"/>
    <w:rsid w:val="00351EF8"/>
    <w:rsid w:val="003551EF"/>
    <w:rsid w:val="0035574F"/>
    <w:rsid w:val="00355D66"/>
    <w:rsid w:val="003631F5"/>
    <w:rsid w:val="00364433"/>
    <w:rsid w:val="00367482"/>
    <w:rsid w:val="0037179F"/>
    <w:rsid w:val="00371CE8"/>
    <w:rsid w:val="00374C42"/>
    <w:rsid w:val="00375926"/>
    <w:rsid w:val="00380453"/>
    <w:rsid w:val="00380B71"/>
    <w:rsid w:val="00382C07"/>
    <w:rsid w:val="00384990"/>
    <w:rsid w:val="00386634"/>
    <w:rsid w:val="003870B1"/>
    <w:rsid w:val="00390DCE"/>
    <w:rsid w:val="00394979"/>
    <w:rsid w:val="003A0078"/>
    <w:rsid w:val="003A2FCC"/>
    <w:rsid w:val="003A4A85"/>
    <w:rsid w:val="003A5E65"/>
    <w:rsid w:val="003A6B47"/>
    <w:rsid w:val="003B0FCE"/>
    <w:rsid w:val="003B496E"/>
    <w:rsid w:val="003C5354"/>
    <w:rsid w:val="003D4AE4"/>
    <w:rsid w:val="003D7113"/>
    <w:rsid w:val="003E40DA"/>
    <w:rsid w:val="003F0ACB"/>
    <w:rsid w:val="003F33A2"/>
    <w:rsid w:val="004051A4"/>
    <w:rsid w:val="00412FB9"/>
    <w:rsid w:val="00414BED"/>
    <w:rsid w:val="00415479"/>
    <w:rsid w:val="0041799A"/>
    <w:rsid w:val="00422641"/>
    <w:rsid w:val="0042367D"/>
    <w:rsid w:val="004239FA"/>
    <w:rsid w:val="0042605E"/>
    <w:rsid w:val="00431C27"/>
    <w:rsid w:val="00432B4C"/>
    <w:rsid w:val="00436B32"/>
    <w:rsid w:val="004378F3"/>
    <w:rsid w:val="00442CDC"/>
    <w:rsid w:val="004463BA"/>
    <w:rsid w:val="00447096"/>
    <w:rsid w:val="00455811"/>
    <w:rsid w:val="00455B99"/>
    <w:rsid w:val="00457788"/>
    <w:rsid w:val="00460474"/>
    <w:rsid w:val="00461AA3"/>
    <w:rsid w:val="00461AAE"/>
    <w:rsid w:val="00461C78"/>
    <w:rsid w:val="004647EF"/>
    <w:rsid w:val="00471A6F"/>
    <w:rsid w:val="0047425D"/>
    <w:rsid w:val="00477DFC"/>
    <w:rsid w:val="00480786"/>
    <w:rsid w:val="00480EB5"/>
    <w:rsid w:val="00482180"/>
    <w:rsid w:val="00484ED0"/>
    <w:rsid w:val="004918A9"/>
    <w:rsid w:val="00495ECE"/>
    <w:rsid w:val="004A5B24"/>
    <w:rsid w:val="004A7673"/>
    <w:rsid w:val="004B2603"/>
    <w:rsid w:val="004C09A9"/>
    <w:rsid w:val="004C0F24"/>
    <w:rsid w:val="004C3BF2"/>
    <w:rsid w:val="004C6E9B"/>
    <w:rsid w:val="004C70C4"/>
    <w:rsid w:val="004D04AF"/>
    <w:rsid w:val="004D362E"/>
    <w:rsid w:val="004D60E1"/>
    <w:rsid w:val="004D6353"/>
    <w:rsid w:val="004E0EDA"/>
    <w:rsid w:val="004E20BB"/>
    <w:rsid w:val="004E4C24"/>
    <w:rsid w:val="004E5C2E"/>
    <w:rsid w:val="004E728A"/>
    <w:rsid w:val="004E76CF"/>
    <w:rsid w:val="004F0BD2"/>
    <w:rsid w:val="004F0DAB"/>
    <w:rsid w:val="004F2105"/>
    <w:rsid w:val="004F290E"/>
    <w:rsid w:val="004F3568"/>
    <w:rsid w:val="004F40DD"/>
    <w:rsid w:val="00501E2E"/>
    <w:rsid w:val="00502252"/>
    <w:rsid w:val="005032A7"/>
    <w:rsid w:val="00512952"/>
    <w:rsid w:val="00515CF0"/>
    <w:rsid w:val="00516C0E"/>
    <w:rsid w:val="00520F9B"/>
    <w:rsid w:val="00524B21"/>
    <w:rsid w:val="00525CBD"/>
    <w:rsid w:val="0052634D"/>
    <w:rsid w:val="005272D2"/>
    <w:rsid w:val="00530AE3"/>
    <w:rsid w:val="0053454E"/>
    <w:rsid w:val="00537008"/>
    <w:rsid w:val="00546AB0"/>
    <w:rsid w:val="00546E87"/>
    <w:rsid w:val="00562CA6"/>
    <w:rsid w:val="00563C27"/>
    <w:rsid w:val="00565454"/>
    <w:rsid w:val="005701C4"/>
    <w:rsid w:val="00572CE2"/>
    <w:rsid w:val="005736FF"/>
    <w:rsid w:val="00575BE8"/>
    <w:rsid w:val="00577967"/>
    <w:rsid w:val="005851EB"/>
    <w:rsid w:val="00590721"/>
    <w:rsid w:val="005911B9"/>
    <w:rsid w:val="00591522"/>
    <w:rsid w:val="00595D9A"/>
    <w:rsid w:val="0059627B"/>
    <w:rsid w:val="0059747C"/>
    <w:rsid w:val="005A45CC"/>
    <w:rsid w:val="005A60E7"/>
    <w:rsid w:val="005B1FFD"/>
    <w:rsid w:val="005B257A"/>
    <w:rsid w:val="005B3A9B"/>
    <w:rsid w:val="005C3294"/>
    <w:rsid w:val="005C65FC"/>
    <w:rsid w:val="005D331D"/>
    <w:rsid w:val="005D502B"/>
    <w:rsid w:val="005D680F"/>
    <w:rsid w:val="005E5DCA"/>
    <w:rsid w:val="005E6601"/>
    <w:rsid w:val="005F079F"/>
    <w:rsid w:val="005F127A"/>
    <w:rsid w:val="005F33E9"/>
    <w:rsid w:val="005F430B"/>
    <w:rsid w:val="00610F2D"/>
    <w:rsid w:val="00615306"/>
    <w:rsid w:val="0061682F"/>
    <w:rsid w:val="00620405"/>
    <w:rsid w:val="006210EB"/>
    <w:rsid w:val="006258F4"/>
    <w:rsid w:val="00634733"/>
    <w:rsid w:val="00634A2A"/>
    <w:rsid w:val="006403AA"/>
    <w:rsid w:val="0064077D"/>
    <w:rsid w:val="006449AE"/>
    <w:rsid w:val="00645401"/>
    <w:rsid w:val="0064587C"/>
    <w:rsid w:val="0065006E"/>
    <w:rsid w:val="00651148"/>
    <w:rsid w:val="006601B8"/>
    <w:rsid w:val="00660586"/>
    <w:rsid w:val="0068324B"/>
    <w:rsid w:val="00687C63"/>
    <w:rsid w:val="00690A6B"/>
    <w:rsid w:val="006A33CE"/>
    <w:rsid w:val="006A7B82"/>
    <w:rsid w:val="006B3191"/>
    <w:rsid w:val="006B581C"/>
    <w:rsid w:val="006B7B51"/>
    <w:rsid w:val="006C14FE"/>
    <w:rsid w:val="006C2E9A"/>
    <w:rsid w:val="006C4536"/>
    <w:rsid w:val="006C5059"/>
    <w:rsid w:val="006C72BC"/>
    <w:rsid w:val="006D1B14"/>
    <w:rsid w:val="006D1CA9"/>
    <w:rsid w:val="006D4E61"/>
    <w:rsid w:val="006E0117"/>
    <w:rsid w:val="006E23A9"/>
    <w:rsid w:val="006E3509"/>
    <w:rsid w:val="006E3F42"/>
    <w:rsid w:val="006E7825"/>
    <w:rsid w:val="006F3263"/>
    <w:rsid w:val="006F349A"/>
    <w:rsid w:val="006F4A1F"/>
    <w:rsid w:val="0070241D"/>
    <w:rsid w:val="007069E6"/>
    <w:rsid w:val="007106F0"/>
    <w:rsid w:val="00720271"/>
    <w:rsid w:val="00721117"/>
    <w:rsid w:val="007213E2"/>
    <w:rsid w:val="00722156"/>
    <w:rsid w:val="00727099"/>
    <w:rsid w:val="00734601"/>
    <w:rsid w:val="00737D77"/>
    <w:rsid w:val="00744FA4"/>
    <w:rsid w:val="007465F1"/>
    <w:rsid w:val="007527C1"/>
    <w:rsid w:val="007559A1"/>
    <w:rsid w:val="0076187D"/>
    <w:rsid w:val="00771A09"/>
    <w:rsid w:val="00772846"/>
    <w:rsid w:val="007757BC"/>
    <w:rsid w:val="007800BE"/>
    <w:rsid w:val="00782717"/>
    <w:rsid w:val="007832F1"/>
    <w:rsid w:val="00787BB0"/>
    <w:rsid w:val="007909C0"/>
    <w:rsid w:val="00792025"/>
    <w:rsid w:val="007A075B"/>
    <w:rsid w:val="007A3B56"/>
    <w:rsid w:val="007A4457"/>
    <w:rsid w:val="007A46A8"/>
    <w:rsid w:val="007A504A"/>
    <w:rsid w:val="007A6EA4"/>
    <w:rsid w:val="007B0A2A"/>
    <w:rsid w:val="007B0EED"/>
    <w:rsid w:val="007B10E2"/>
    <w:rsid w:val="007B295A"/>
    <w:rsid w:val="007B2A1A"/>
    <w:rsid w:val="007B2AAA"/>
    <w:rsid w:val="007B3275"/>
    <w:rsid w:val="007B40F6"/>
    <w:rsid w:val="007B59B1"/>
    <w:rsid w:val="007C24A6"/>
    <w:rsid w:val="007D154A"/>
    <w:rsid w:val="007D52AE"/>
    <w:rsid w:val="007D5E68"/>
    <w:rsid w:val="007D6619"/>
    <w:rsid w:val="007D6925"/>
    <w:rsid w:val="007E0AC4"/>
    <w:rsid w:val="007E6DDE"/>
    <w:rsid w:val="007E7DFF"/>
    <w:rsid w:val="007E7E00"/>
    <w:rsid w:val="007F2E0A"/>
    <w:rsid w:val="007F4A43"/>
    <w:rsid w:val="007F7D81"/>
    <w:rsid w:val="007F7DB3"/>
    <w:rsid w:val="00802E4B"/>
    <w:rsid w:val="008034B9"/>
    <w:rsid w:val="00812088"/>
    <w:rsid w:val="00817C92"/>
    <w:rsid w:val="00821456"/>
    <w:rsid w:val="00825586"/>
    <w:rsid w:val="00827435"/>
    <w:rsid w:val="00827ABE"/>
    <w:rsid w:val="008370B3"/>
    <w:rsid w:val="0085367B"/>
    <w:rsid w:val="00855946"/>
    <w:rsid w:val="00861D3F"/>
    <w:rsid w:val="0086254D"/>
    <w:rsid w:val="008677BF"/>
    <w:rsid w:val="00870768"/>
    <w:rsid w:val="00870DE7"/>
    <w:rsid w:val="00871708"/>
    <w:rsid w:val="00872CC4"/>
    <w:rsid w:val="00874840"/>
    <w:rsid w:val="00877059"/>
    <w:rsid w:val="00877E8E"/>
    <w:rsid w:val="008813E3"/>
    <w:rsid w:val="008816EA"/>
    <w:rsid w:val="00884AAA"/>
    <w:rsid w:val="0088797F"/>
    <w:rsid w:val="00896911"/>
    <w:rsid w:val="00896E34"/>
    <w:rsid w:val="008A2AAB"/>
    <w:rsid w:val="008A6AA4"/>
    <w:rsid w:val="008A6F39"/>
    <w:rsid w:val="008B1386"/>
    <w:rsid w:val="008B1BD3"/>
    <w:rsid w:val="008B25A2"/>
    <w:rsid w:val="008B510A"/>
    <w:rsid w:val="008C2DAA"/>
    <w:rsid w:val="008D0042"/>
    <w:rsid w:val="008E2365"/>
    <w:rsid w:val="008E44CB"/>
    <w:rsid w:val="008E699D"/>
    <w:rsid w:val="008F0190"/>
    <w:rsid w:val="008F0674"/>
    <w:rsid w:val="008F3D5D"/>
    <w:rsid w:val="008F7D53"/>
    <w:rsid w:val="009056CE"/>
    <w:rsid w:val="00906BE9"/>
    <w:rsid w:val="00906C9C"/>
    <w:rsid w:val="009134A4"/>
    <w:rsid w:val="00917187"/>
    <w:rsid w:val="00920302"/>
    <w:rsid w:val="00923F38"/>
    <w:rsid w:val="00930AAA"/>
    <w:rsid w:val="009313A1"/>
    <w:rsid w:val="00934D6E"/>
    <w:rsid w:val="00941EEE"/>
    <w:rsid w:val="00944112"/>
    <w:rsid w:val="00947ECE"/>
    <w:rsid w:val="00947F95"/>
    <w:rsid w:val="0095567A"/>
    <w:rsid w:val="00956904"/>
    <w:rsid w:val="00960AE0"/>
    <w:rsid w:val="00963B00"/>
    <w:rsid w:val="00966B04"/>
    <w:rsid w:val="00971DC1"/>
    <w:rsid w:val="00976126"/>
    <w:rsid w:val="00981241"/>
    <w:rsid w:val="009828C5"/>
    <w:rsid w:val="009829B0"/>
    <w:rsid w:val="009906C0"/>
    <w:rsid w:val="00991B3B"/>
    <w:rsid w:val="00991B43"/>
    <w:rsid w:val="00995181"/>
    <w:rsid w:val="0099592C"/>
    <w:rsid w:val="00997A89"/>
    <w:rsid w:val="009A0900"/>
    <w:rsid w:val="009A0FA5"/>
    <w:rsid w:val="009A7449"/>
    <w:rsid w:val="009B0DE3"/>
    <w:rsid w:val="009B5885"/>
    <w:rsid w:val="009B6F90"/>
    <w:rsid w:val="009B76C9"/>
    <w:rsid w:val="009B7970"/>
    <w:rsid w:val="009C0370"/>
    <w:rsid w:val="009C1639"/>
    <w:rsid w:val="009C589B"/>
    <w:rsid w:val="009C710D"/>
    <w:rsid w:val="009C7DC2"/>
    <w:rsid w:val="009D0A8E"/>
    <w:rsid w:val="009D3728"/>
    <w:rsid w:val="009D572E"/>
    <w:rsid w:val="009D5C50"/>
    <w:rsid w:val="009D73AE"/>
    <w:rsid w:val="009E13D3"/>
    <w:rsid w:val="009F6E65"/>
    <w:rsid w:val="009F7038"/>
    <w:rsid w:val="00A02A12"/>
    <w:rsid w:val="00A0348F"/>
    <w:rsid w:val="00A04729"/>
    <w:rsid w:val="00A12AA7"/>
    <w:rsid w:val="00A14BAE"/>
    <w:rsid w:val="00A16C57"/>
    <w:rsid w:val="00A1719B"/>
    <w:rsid w:val="00A24485"/>
    <w:rsid w:val="00A263A3"/>
    <w:rsid w:val="00A26D6C"/>
    <w:rsid w:val="00A30F74"/>
    <w:rsid w:val="00A33550"/>
    <w:rsid w:val="00A350F0"/>
    <w:rsid w:val="00A408A8"/>
    <w:rsid w:val="00A41F8D"/>
    <w:rsid w:val="00A43DDB"/>
    <w:rsid w:val="00A44A18"/>
    <w:rsid w:val="00A46ECC"/>
    <w:rsid w:val="00A522BB"/>
    <w:rsid w:val="00A522DB"/>
    <w:rsid w:val="00A62218"/>
    <w:rsid w:val="00A64133"/>
    <w:rsid w:val="00A67DD7"/>
    <w:rsid w:val="00A74E3D"/>
    <w:rsid w:val="00A8465F"/>
    <w:rsid w:val="00A867C6"/>
    <w:rsid w:val="00A908E2"/>
    <w:rsid w:val="00A93049"/>
    <w:rsid w:val="00A976F8"/>
    <w:rsid w:val="00AA089C"/>
    <w:rsid w:val="00AA472E"/>
    <w:rsid w:val="00AA4ACB"/>
    <w:rsid w:val="00AA5473"/>
    <w:rsid w:val="00AB24D6"/>
    <w:rsid w:val="00AB2690"/>
    <w:rsid w:val="00AC3429"/>
    <w:rsid w:val="00AC5191"/>
    <w:rsid w:val="00AC6F95"/>
    <w:rsid w:val="00AD0B4D"/>
    <w:rsid w:val="00AD1ECD"/>
    <w:rsid w:val="00AD2D18"/>
    <w:rsid w:val="00AD5CA9"/>
    <w:rsid w:val="00AD62F1"/>
    <w:rsid w:val="00AD643E"/>
    <w:rsid w:val="00AE7A2A"/>
    <w:rsid w:val="00AF00FE"/>
    <w:rsid w:val="00AF46D5"/>
    <w:rsid w:val="00B0109B"/>
    <w:rsid w:val="00B01B71"/>
    <w:rsid w:val="00B02336"/>
    <w:rsid w:val="00B038A3"/>
    <w:rsid w:val="00B041ED"/>
    <w:rsid w:val="00B05036"/>
    <w:rsid w:val="00B05309"/>
    <w:rsid w:val="00B10739"/>
    <w:rsid w:val="00B11528"/>
    <w:rsid w:val="00B13C1C"/>
    <w:rsid w:val="00B13DE0"/>
    <w:rsid w:val="00B22079"/>
    <w:rsid w:val="00B228D3"/>
    <w:rsid w:val="00B26C27"/>
    <w:rsid w:val="00B27E6B"/>
    <w:rsid w:val="00B320EE"/>
    <w:rsid w:val="00B35824"/>
    <w:rsid w:val="00B3665F"/>
    <w:rsid w:val="00B40F9A"/>
    <w:rsid w:val="00B532A7"/>
    <w:rsid w:val="00B5379D"/>
    <w:rsid w:val="00B53EF4"/>
    <w:rsid w:val="00B54394"/>
    <w:rsid w:val="00B56125"/>
    <w:rsid w:val="00B56417"/>
    <w:rsid w:val="00B636B3"/>
    <w:rsid w:val="00B63AA2"/>
    <w:rsid w:val="00B65820"/>
    <w:rsid w:val="00B6616E"/>
    <w:rsid w:val="00B675BD"/>
    <w:rsid w:val="00B74A8B"/>
    <w:rsid w:val="00B80BCA"/>
    <w:rsid w:val="00B86EA3"/>
    <w:rsid w:val="00B87C65"/>
    <w:rsid w:val="00B90BAC"/>
    <w:rsid w:val="00B950F1"/>
    <w:rsid w:val="00BA1F90"/>
    <w:rsid w:val="00BA2AE9"/>
    <w:rsid w:val="00BA2B64"/>
    <w:rsid w:val="00BA7CE3"/>
    <w:rsid w:val="00BB2C28"/>
    <w:rsid w:val="00BB4D5F"/>
    <w:rsid w:val="00BC06B2"/>
    <w:rsid w:val="00BC13F0"/>
    <w:rsid w:val="00BC7198"/>
    <w:rsid w:val="00BE3808"/>
    <w:rsid w:val="00BF5931"/>
    <w:rsid w:val="00BF660F"/>
    <w:rsid w:val="00BF7F3B"/>
    <w:rsid w:val="00C021E0"/>
    <w:rsid w:val="00C03F66"/>
    <w:rsid w:val="00C053E8"/>
    <w:rsid w:val="00C05DBE"/>
    <w:rsid w:val="00C10EB4"/>
    <w:rsid w:val="00C165E0"/>
    <w:rsid w:val="00C177C0"/>
    <w:rsid w:val="00C226CE"/>
    <w:rsid w:val="00C227FF"/>
    <w:rsid w:val="00C23F1A"/>
    <w:rsid w:val="00C25DAD"/>
    <w:rsid w:val="00C2631D"/>
    <w:rsid w:val="00C279EB"/>
    <w:rsid w:val="00C27A86"/>
    <w:rsid w:val="00C31F05"/>
    <w:rsid w:val="00C35DA8"/>
    <w:rsid w:val="00C55366"/>
    <w:rsid w:val="00C60132"/>
    <w:rsid w:val="00C622DF"/>
    <w:rsid w:val="00C6746A"/>
    <w:rsid w:val="00C67606"/>
    <w:rsid w:val="00C75765"/>
    <w:rsid w:val="00C76AE6"/>
    <w:rsid w:val="00C77BD4"/>
    <w:rsid w:val="00C85AA7"/>
    <w:rsid w:val="00C92C58"/>
    <w:rsid w:val="00C9472C"/>
    <w:rsid w:val="00CA454C"/>
    <w:rsid w:val="00CA6259"/>
    <w:rsid w:val="00CA6B10"/>
    <w:rsid w:val="00CB02C3"/>
    <w:rsid w:val="00CB1B30"/>
    <w:rsid w:val="00CB2421"/>
    <w:rsid w:val="00CC1018"/>
    <w:rsid w:val="00CC1E42"/>
    <w:rsid w:val="00CC68C3"/>
    <w:rsid w:val="00CD3533"/>
    <w:rsid w:val="00CD3936"/>
    <w:rsid w:val="00CD4586"/>
    <w:rsid w:val="00CD5AEC"/>
    <w:rsid w:val="00CD6663"/>
    <w:rsid w:val="00CD6ABC"/>
    <w:rsid w:val="00CD7DF4"/>
    <w:rsid w:val="00CD7E44"/>
    <w:rsid w:val="00CE60C1"/>
    <w:rsid w:val="00CE7EDB"/>
    <w:rsid w:val="00CF0B03"/>
    <w:rsid w:val="00CF140E"/>
    <w:rsid w:val="00CF21A3"/>
    <w:rsid w:val="00CF5591"/>
    <w:rsid w:val="00CF7425"/>
    <w:rsid w:val="00D01E96"/>
    <w:rsid w:val="00D03DED"/>
    <w:rsid w:val="00D05CD4"/>
    <w:rsid w:val="00D11C7E"/>
    <w:rsid w:val="00D15454"/>
    <w:rsid w:val="00D15D76"/>
    <w:rsid w:val="00D23273"/>
    <w:rsid w:val="00D24487"/>
    <w:rsid w:val="00D25533"/>
    <w:rsid w:val="00D324F6"/>
    <w:rsid w:val="00D35077"/>
    <w:rsid w:val="00D35D9B"/>
    <w:rsid w:val="00D44C1F"/>
    <w:rsid w:val="00D44F6B"/>
    <w:rsid w:val="00D502CB"/>
    <w:rsid w:val="00D52622"/>
    <w:rsid w:val="00D52B6C"/>
    <w:rsid w:val="00D53431"/>
    <w:rsid w:val="00D578FC"/>
    <w:rsid w:val="00D61CA3"/>
    <w:rsid w:val="00D6205B"/>
    <w:rsid w:val="00D638A9"/>
    <w:rsid w:val="00D65EFB"/>
    <w:rsid w:val="00D71759"/>
    <w:rsid w:val="00D7384B"/>
    <w:rsid w:val="00D83BBE"/>
    <w:rsid w:val="00D8543A"/>
    <w:rsid w:val="00D873F9"/>
    <w:rsid w:val="00D94AB5"/>
    <w:rsid w:val="00D9572C"/>
    <w:rsid w:val="00D9621F"/>
    <w:rsid w:val="00D96E33"/>
    <w:rsid w:val="00DA1ADE"/>
    <w:rsid w:val="00DA2BBB"/>
    <w:rsid w:val="00DA4374"/>
    <w:rsid w:val="00DA56EA"/>
    <w:rsid w:val="00DA7C98"/>
    <w:rsid w:val="00DB2FE4"/>
    <w:rsid w:val="00DB3488"/>
    <w:rsid w:val="00DB46F5"/>
    <w:rsid w:val="00DB5F0A"/>
    <w:rsid w:val="00DC0315"/>
    <w:rsid w:val="00DC15E9"/>
    <w:rsid w:val="00DC1E88"/>
    <w:rsid w:val="00DC2469"/>
    <w:rsid w:val="00DC4870"/>
    <w:rsid w:val="00DC5FCA"/>
    <w:rsid w:val="00DC7BB2"/>
    <w:rsid w:val="00DD1E0B"/>
    <w:rsid w:val="00DD2ECC"/>
    <w:rsid w:val="00DD35E2"/>
    <w:rsid w:val="00DD768A"/>
    <w:rsid w:val="00DE0F55"/>
    <w:rsid w:val="00DE1597"/>
    <w:rsid w:val="00DE1A9A"/>
    <w:rsid w:val="00DE31CC"/>
    <w:rsid w:val="00DE5E95"/>
    <w:rsid w:val="00DF0E3A"/>
    <w:rsid w:val="00DF206F"/>
    <w:rsid w:val="00DF2278"/>
    <w:rsid w:val="00DF313D"/>
    <w:rsid w:val="00DF5793"/>
    <w:rsid w:val="00E0301B"/>
    <w:rsid w:val="00E06766"/>
    <w:rsid w:val="00E10807"/>
    <w:rsid w:val="00E16015"/>
    <w:rsid w:val="00E344C5"/>
    <w:rsid w:val="00E36BD6"/>
    <w:rsid w:val="00E379A0"/>
    <w:rsid w:val="00E402ED"/>
    <w:rsid w:val="00E41BB2"/>
    <w:rsid w:val="00E4229E"/>
    <w:rsid w:val="00E46B3D"/>
    <w:rsid w:val="00E50882"/>
    <w:rsid w:val="00E520DE"/>
    <w:rsid w:val="00E55606"/>
    <w:rsid w:val="00E559EC"/>
    <w:rsid w:val="00E6117D"/>
    <w:rsid w:val="00E61216"/>
    <w:rsid w:val="00E62C99"/>
    <w:rsid w:val="00E62FC3"/>
    <w:rsid w:val="00E71F56"/>
    <w:rsid w:val="00E73E26"/>
    <w:rsid w:val="00E90DC6"/>
    <w:rsid w:val="00E9126A"/>
    <w:rsid w:val="00E97AF0"/>
    <w:rsid w:val="00EA0863"/>
    <w:rsid w:val="00EA1C98"/>
    <w:rsid w:val="00EA1D80"/>
    <w:rsid w:val="00EA2740"/>
    <w:rsid w:val="00EA2B7B"/>
    <w:rsid w:val="00EA4097"/>
    <w:rsid w:val="00EB00CC"/>
    <w:rsid w:val="00EB1A5B"/>
    <w:rsid w:val="00EB2B38"/>
    <w:rsid w:val="00EB65E6"/>
    <w:rsid w:val="00EC0FAB"/>
    <w:rsid w:val="00EC5364"/>
    <w:rsid w:val="00ED09B3"/>
    <w:rsid w:val="00ED34E9"/>
    <w:rsid w:val="00ED34F4"/>
    <w:rsid w:val="00ED5102"/>
    <w:rsid w:val="00ED7E40"/>
    <w:rsid w:val="00EE00C1"/>
    <w:rsid w:val="00EE1268"/>
    <w:rsid w:val="00EE1D46"/>
    <w:rsid w:val="00EE2D9D"/>
    <w:rsid w:val="00EF10E3"/>
    <w:rsid w:val="00EF19BB"/>
    <w:rsid w:val="00EF3ABF"/>
    <w:rsid w:val="00F00C7E"/>
    <w:rsid w:val="00F06DC1"/>
    <w:rsid w:val="00F10697"/>
    <w:rsid w:val="00F177DD"/>
    <w:rsid w:val="00F209DA"/>
    <w:rsid w:val="00F21525"/>
    <w:rsid w:val="00F2180B"/>
    <w:rsid w:val="00F41591"/>
    <w:rsid w:val="00F42410"/>
    <w:rsid w:val="00F42907"/>
    <w:rsid w:val="00F43661"/>
    <w:rsid w:val="00F57D82"/>
    <w:rsid w:val="00F57FE8"/>
    <w:rsid w:val="00F62334"/>
    <w:rsid w:val="00F624B9"/>
    <w:rsid w:val="00F62C16"/>
    <w:rsid w:val="00F63022"/>
    <w:rsid w:val="00F642E8"/>
    <w:rsid w:val="00F65848"/>
    <w:rsid w:val="00F67F4C"/>
    <w:rsid w:val="00F72711"/>
    <w:rsid w:val="00F745DE"/>
    <w:rsid w:val="00F861AD"/>
    <w:rsid w:val="00F90309"/>
    <w:rsid w:val="00F94558"/>
    <w:rsid w:val="00F947F3"/>
    <w:rsid w:val="00FA1B69"/>
    <w:rsid w:val="00FA3ACC"/>
    <w:rsid w:val="00FA524B"/>
    <w:rsid w:val="00FA6C32"/>
    <w:rsid w:val="00FA7137"/>
    <w:rsid w:val="00FB409A"/>
    <w:rsid w:val="00FB5C2A"/>
    <w:rsid w:val="00FC1A54"/>
    <w:rsid w:val="00FC30A5"/>
    <w:rsid w:val="00FC3E9C"/>
    <w:rsid w:val="00FC451D"/>
    <w:rsid w:val="00FC6C08"/>
    <w:rsid w:val="00FD3607"/>
    <w:rsid w:val="00FD65FB"/>
    <w:rsid w:val="00FD7B21"/>
    <w:rsid w:val="00FF0AF7"/>
    <w:rsid w:val="00FF7DEE"/>
    <w:rsid w:val="017742FD"/>
    <w:rsid w:val="02018292"/>
    <w:rsid w:val="04ABD66C"/>
    <w:rsid w:val="05CD23CA"/>
    <w:rsid w:val="09C8B89E"/>
    <w:rsid w:val="0A630E6D"/>
    <w:rsid w:val="0C989EBB"/>
    <w:rsid w:val="0FAAEC80"/>
    <w:rsid w:val="0FFD6265"/>
    <w:rsid w:val="13630330"/>
    <w:rsid w:val="1654355E"/>
    <w:rsid w:val="16D64CEC"/>
    <w:rsid w:val="1A000AF6"/>
    <w:rsid w:val="2356700F"/>
    <w:rsid w:val="2D55BEA8"/>
    <w:rsid w:val="33199438"/>
    <w:rsid w:val="3460EE3E"/>
    <w:rsid w:val="34D08484"/>
    <w:rsid w:val="358E8C46"/>
    <w:rsid w:val="399D73DC"/>
    <w:rsid w:val="3B56FF6F"/>
    <w:rsid w:val="3E38DBB0"/>
    <w:rsid w:val="3E971B61"/>
    <w:rsid w:val="41DB5621"/>
    <w:rsid w:val="41FFA3A0"/>
    <w:rsid w:val="426FFE44"/>
    <w:rsid w:val="4388F74F"/>
    <w:rsid w:val="48408716"/>
    <w:rsid w:val="487E8D0F"/>
    <w:rsid w:val="4EF15CC9"/>
    <w:rsid w:val="53C479B7"/>
    <w:rsid w:val="53CB89EF"/>
    <w:rsid w:val="5BE5B7B3"/>
    <w:rsid w:val="5D973934"/>
    <w:rsid w:val="6179B64F"/>
    <w:rsid w:val="6485A63A"/>
    <w:rsid w:val="65A86C08"/>
    <w:rsid w:val="65FC7E2C"/>
    <w:rsid w:val="66DD0A0E"/>
    <w:rsid w:val="6C17A127"/>
    <w:rsid w:val="6EF95CF5"/>
    <w:rsid w:val="6F2F91C9"/>
    <w:rsid w:val="737EAB0D"/>
    <w:rsid w:val="74788FE3"/>
    <w:rsid w:val="753E9F35"/>
    <w:rsid w:val="77A0CAC5"/>
    <w:rsid w:val="788393D7"/>
    <w:rsid w:val="7B99FBD9"/>
    <w:rsid w:val="7E5360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A8638226-6D85-42FF-86B1-9C9ED6E2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Template>
  <TotalTime>133</TotalTime>
  <Pages>6</Pages>
  <Words>1046</Words>
  <Characters>5252</Characters>
  <Application>Microsoft Office Word</Application>
  <DocSecurity>0</DocSecurity>
  <Lines>194</Lines>
  <Paragraphs>66</Paragraphs>
  <ScaleCrop>false</ScaleCrop>
  <Company>Microsoft</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Cindy Phan</cp:lastModifiedBy>
  <cp:revision>389</cp:revision>
  <cp:lastPrinted>2026-02-05T20:00:00Z</cp:lastPrinted>
  <dcterms:created xsi:type="dcterms:W3CDTF">2020-03-20T18:04:00Z</dcterms:created>
  <dcterms:modified xsi:type="dcterms:W3CDTF">2026-04-01T20:02:00Z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
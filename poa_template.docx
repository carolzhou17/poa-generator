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55AF5" w14:textId="41247D30" w:rsidR="00D7384B" w:rsidRDefault="00265D55" w:rsidP="00265D55">
      <w:pPr>
        <w:spacing w:line="240" w:lineRule="auto"/>
        <w:rPr>
          <w:sz w:val="24"/>
        </w:rPr>
      </w:pPr>
      <w:bookmarkStart w:id="0" w:name="_Hlk202333958"/>
      <w:bookmarkEnd w:id="0"/>
      <w:r>
        <w:rPr>
          <w:sz w:val="24"/>
        </w:rPr>
        <w:t>Ralph M. Tsong</w:t>
      </w:r>
      <w:r w:rsidR="00A14BAE">
        <w:rPr>
          <w:sz w:val="24"/>
        </w:rPr>
        <w:t>, Esq.</w:t>
      </w:r>
    </w:p>
    <w:p w14:paraId="7CEB59DC" w14:textId="7B2C8670" w:rsidR="00AF00FE" w:rsidRDefault="00AF00FE" w:rsidP="00AF00FE">
      <w:pPr>
        <w:pStyle w:val="AttorneyName"/>
        <w:rPr>
          <w:sz w:val="24"/>
        </w:rPr>
      </w:pPr>
      <w:proofErr w:type="spellStart"/>
      <w:r>
        <w:rPr>
          <w:sz w:val="24"/>
        </w:rPr>
        <w:t>Xuelan</w:t>
      </w:r>
      <w:proofErr w:type="spellEnd"/>
      <w:r>
        <w:rPr>
          <w:sz w:val="24"/>
        </w:rPr>
        <w:t xml:space="preserve"> Fang, Esq.</w:t>
      </w:r>
    </w:p>
    <w:p w14:paraId="78B0ED15" w14:textId="7AC91238" w:rsidR="00265D55" w:rsidRDefault="00265D55" w:rsidP="00265D55">
      <w:pPr>
        <w:spacing w:line="240" w:lineRule="auto"/>
        <w:rPr>
          <w:sz w:val="24"/>
        </w:rPr>
      </w:pPr>
      <w:r>
        <w:rPr>
          <w:sz w:val="24"/>
        </w:rPr>
        <w:t>Tsong Law Group, A</w:t>
      </w:r>
      <w:r w:rsidR="00151729">
        <w:rPr>
          <w:sz w:val="24"/>
        </w:rPr>
        <w:t>.</w:t>
      </w:r>
      <w:r>
        <w:rPr>
          <w:sz w:val="24"/>
        </w:rPr>
        <w:t>P</w:t>
      </w:r>
      <w:r w:rsidR="00151729">
        <w:rPr>
          <w:sz w:val="24"/>
        </w:rPr>
        <w:t>.</w:t>
      </w:r>
      <w:r>
        <w:rPr>
          <w:sz w:val="24"/>
        </w:rPr>
        <w:t>C</w:t>
      </w:r>
    </w:p>
    <w:p w14:paraId="15531704" w14:textId="442C03CA" w:rsidR="00265D55" w:rsidRDefault="00DF0E3A" w:rsidP="00DF0E3A">
      <w:pPr>
        <w:pStyle w:val="AttorneyName"/>
        <w:rPr>
          <w:sz w:val="24"/>
        </w:rPr>
      </w:pPr>
      <w:r w:rsidRPr="00695ACC">
        <w:rPr>
          <w:sz w:val="24"/>
        </w:rPr>
        <w:t>10900 183rd St., Suite 270</w:t>
      </w:r>
      <w:r w:rsidR="00265D55">
        <w:rPr>
          <w:sz w:val="24"/>
        </w:rPr>
        <w:t xml:space="preserve">, </w:t>
      </w:r>
    </w:p>
    <w:p w14:paraId="1DDE928A" w14:textId="27056727" w:rsidR="00265D55" w:rsidRDefault="00265D55" w:rsidP="00265D55">
      <w:pPr>
        <w:spacing w:line="240" w:lineRule="auto"/>
        <w:rPr>
          <w:sz w:val="24"/>
        </w:rPr>
      </w:pPr>
      <w:r>
        <w:rPr>
          <w:sz w:val="24"/>
        </w:rPr>
        <w:t>Cerritos, CA 90703</w:t>
      </w:r>
    </w:p>
    <w:p w14:paraId="37AF4158" w14:textId="39F7B95C" w:rsidR="00D7384B" w:rsidRDefault="00265D55" w:rsidP="00265D55">
      <w:pPr>
        <w:spacing w:line="240" w:lineRule="auto"/>
        <w:rPr>
          <w:sz w:val="24"/>
        </w:rPr>
      </w:pPr>
      <w:r w:rsidRPr="79A0E615">
        <w:rPr>
          <w:sz w:val="24"/>
          <w:szCs w:val="24"/>
        </w:rPr>
        <w:t>(562) 274-7807</w:t>
      </w:r>
    </w:p>
    <w:p w14:paraId="02923B4D" w14:textId="660875BF" w:rsidR="79A0E615" w:rsidRDefault="79A0E615" w:rsidP="79A0E615">
      <w:pPr>
        <w:spacing w:line="240" w:lineRule="auto"/>
        <w:rPr>
          <w:sz w:val="24"/>
          <w:szCs w:val="24"/>
        </w:rPr>
      </w:pPr>
    </w:p>
    <w:p w14:paraId="26783DA9" w14:textId="28C5C7F5" w:rsidR="00EF10E3" w:rsidRDefault="00DF313D" w:rsidP="79A0E615">
      <w:pPr>
        <w:spacing w:line="240" w:lineRule="auto"/>
        <w:rPr>
          <w:rFonts w:eastAsia="Times New Roman"/>
          <w:sz w:val="24"/>
          <w:szCs w:val="24"/>
        </w:rPr>
      </w:pPr>
      <w:r w:rsidRPr="79A0E615">
        <w:rPr>
          <w:sz w:val="24"/>
          <w:szCs w:val="24"/>
        </w:rPr>
        <w:t xml:space="preserve">Attorney for </w:t>
      </w:r>
      <w:r w:rsidR="0145E759" w:rsidRPr="79A0E615">
        <w:rPr>
          <w:rFonts w:eastAsia="Times New Roman"/>
          <w:sz w:val="24"/>
          <w:szCs w:val="24"/>
        </w:rPr>
        <w:t>CHENGFANG SHI</w:t>
      </w:r>
    </w:p>
    <w:p w14:paraId="511BF9A8" w14:textId="77777777" w:rsidR="00093B13" w:rsidRDefault="00093B13" w:rsidP="00D7384B">
      <w:pPr>
        <w:rPr>
          <w:sz w:val="24"/>
        </w:rPr>
      </w:pPr>
    </w:p>
    <w:tbl>
      <w:tblPr>
        <w:tblW w:w="9360" w:type="dxa"/>
        <w:tblLayout w:type="fixed"/>
        <w:tblCellMar>
          <w:left w:w="0" w:type="dxa"/>
          <w:right w:w="0" w:type="dxa"/>
        </w:tblCellMar>
        <w:tblLook w:val="0000" w:firstRow="0" w:lastRow="0" w:firstColumn="0" w:lastColumn="0" w:noHBand="0" w:noVBand="0"/>
      </w:tblPr>
      <w:tblGrid>
        <w:gridCol w:w="4542"/>
        <w:gridCol w:w="276"/>
        <w:gridCol w:w="4542"/>
      </w:tblGrid>
      <w:tr w:rsidR="00D7384B" w14:paraId="2730D7FD" w14:textId="77777777" w:rsidTr="79A0E615">
        <w:trPr>
          <w:trHeight w:val="2430"/>
        </w:trPr>
        <w:tc>
          <w:tcPr>
            <w:tcW w:w="4542" w:type="dxa"/>
            <w:tcBorders>
              <w:bottom w:val="single" w:sz="4" w:space="0" w:color="auto"/>
            </w:tcBorders>
          </w:tcPr>
          <w:p w14:paraId="4EE405C3" w14:textId="0B1B7058" w:rsidR="00D7384B" w:rsidRDefault="00D7384B" w:rsidP="00A408A8">
            <w:pPr>
              <w:spacing w:line="240" w:lineRule="auto"/>
              <w:rPr>
                <w:caps/>
                <w:sz w:val="24"/>
              </w:rPr>
            </w:pPr>
            <w:r>
              <w:rPr>
                <w:caps/>
                <w:sz w:val="24"/>
              </w:rPr>
              <w:t>In re the matter of:</w:t>
            </w:r>
          </w:p>
          <w:p w14:paraId="1CBDF5AA" w14:textId="77777777" w:rsidR="00D7384B" w:rsidRDefault="00D7384B" w:rsidP="00A408A8">
            <w:pPr>
              <w:spacing w:line="240" w:lineRule="auto"/>
              <w:rPr>
                <w:caps/>
                <w:sz w:val="24"/>
              </w:rPr>
            </w:pPr>
            <w:r>
              <w:rPr>
                <w:caps/>
                <w:sz w:val="24"/>
              </w:rPr>
              <w:t xml:space="preserve">       </w:t>
            </w:r>
          </w:p>
          <w:p w14:paraId="3E863CD8" w14:textId="757DD7D8" w:rsidR="00D7384B" w:rsidRDefault="00D7384B" w:rsidP="79A0E615">
            <w:pPr>
              <w:spacing w:line="240" w:lineRule="auto"/>
              <w:rPr>
                <w:caps/>
                <w:sz w:val="24"/>
                <w:szCs w:val="24"/>
              </w:rPr>
            </w:pPr>
            <w:r w:rsidRPr="79A0E615">
              <w:rPr>
                <w:caps/>
                <w:sz w:val="24"/>
                <w:szCs w:val="24"/>
              </w:rPr>
              <w:t xml:space="preserve">       infant </w:t>
            </w:r>
            <w:r w:rsidR="3E2DCBAC" w:rsidRPr="79A0E615">
              <w:rPr>
                <w:caps/>
                <w:sz w:val="24"/>
                <w:szCs w:val="24"/>
              </w:rPr>
              <w:t>CHILD SHI</w:t>
            </w:r>
          </w:p>
          <w:p w14:paraId="3ED90C40" w14:textId="77777777" w:rsidR="00D7384B" w:rsidRDefault="00D7384B" w:rsidP="00A408A8">
            <w:pPr>
              <w:spacing w:line="240" w:lineRule="auto"/>
              <w:rPr>
                <w:caps/>
                <w:sz w:val="24"/>
              </w:rPr>
            </w:pPr>
            <w:r>
              <w:rPr>
                <w:caps/>
                <w:sz w:val="24"/>
              </w:rPr>
              <w:t xml:space="preserve">       </w:t>
            </w:r>
          </w:p>
          <w:p w14:paraId="27B7CEAA" w14:textId="0D0E3E18" w:rsidR="00D7384B" w:rsidRPr="003E4ACF" w:rsidRDefault="00D7384B" w:rsidP="79A0E615">
            <w:pPr>
              <w:rPr>
                <w:caps/>
                <w:sz w:val="24"/>
                <w:szCs w:val="24"/>
              </w:rPr>
            </w:pPr>
            <w:r w:rsidRPr="79A0E615">
              <w:rPr>
                <w:caps/>
                <w:sz w:val="24"/>
                <w:szCs w:val="24"/>
              </w:rPr>
              <w:t>to be born to parent</w:t>
            </w:r>
            <w:r w:rsidR="00131EA5" w:rsidRPr="79A0E615">
              <w:rPr>
                <w:rFonts w:eastAsia="Times New Roman"/>
                <w:sz w:val="24"/>
                <w:szCs w:val="24"/>
              </w:rPr>
              <w:t xml:space="preserve"> </w:t>
            </w:r>
            <w:r w:rsidR="0145E759" w:rsidRPr="79A0E615">
              <w:rPr>
                <w:rFonts w:eastAsia="Times New Roman"/>
                <w:sz w:val="24"/>
                <w:szCs w:val="24"/>
              </w:rPr>
              <w:t>CHENGFANG SHI</w:t>
            </w:r>
          </w:p>
        </w:tc>
        <w:tc>
          <w:tcPr>
            <w:tcW w:w="276" w:type="dxa"/>
          </w:tcPr>
          <w:p w14:paraId="51801A50" w14:textId="77777777" w:rsidR="00D7384B" w:rsidRPr="000C2E0A" w:rsidRDefault="00D7384B" w:rsidP="00A408A8">
            <w:pPr>
              <w:pStyle w:val="SingleSpacing"/>
              <w:rPr>
                <w:sz w:val="24"/>
                <w:szCs w:val="24"/>
              </w:rPr>
            </w:pPr>
            <w:r w:rsidRPr="000C2E0A">
              <w:rPr>
                <w:sz w:val="24"/>
                <w:szCs w:val="24"/>
              </w:rPr>
              <w:t>)</w:t>
            </w:r>
          </w:p>
          <w:p w14:paraId="3A7E3EA3" w14:textId="77777777" w:rsidR="00D7384B" w:rsidRPr="000C2E0A" w:rsidRDefault="00D7384B" w:rsidP="00A408A8">
            <w:pPr>
              <w:pStyle w:val="SingleSpacing"/>
              <w:rPr>
                <w:sz w:val="24"/>
                <w:szCs w:val="24"/>
              </w:rPr>
            </w:pPr>
            <w:r w:rsidRPr="000C2E0A">
              <w:rPr>
                <w:sz w:val="24"/>
                <w:szCs w:val="24"/>
              </w:rPr>
              <w:t>)</w:t>
            </w:r>
          </w:p>
          <w:p w14:paraId="1835C94F" w14:textId="77777777" w:rsidR="00D7384B" w:rsidRPr="000C2E0A" w:rsidRDefault="00D7384B" w:rsidP="00A408A8">
            <w:pPr>
              <w:pStyle w:val="SingleSpacing"/>
              <w:rPr>
                <w:sz w:val="24"/>
                <w:szCs w:val="24"/>
              </w:rPr>
            </w:pPr>
            <w:r w:rsidRPr="000C2E0A">
              <w:rPr>
                <w:sz w:val="24"/>
                <w:szCs w:val="24"/>
              </w:rPr>
              <w:t>)</w:t>
            </w:r>
          </w:p>
          <w:p w14:paraId="6278AA39" w14:textId="77777777" w:rsidR="00D7384B" w:rsidRPr="000C2E0A" w:rsidRDefault="00D7384B" w:rsidP="00A408A8">
            <w:pPr>
              <w:pStyle w:val="SingleSpacing"/>
              <w:rPr>
                <w:sz w:val="24"/>
                <w:szCs w:val="24"/>
              </w:rPr>
            </w:pPr>
            <w:r w:rsidRPr="000C2E0A">
              <w:rPr>
                <w:sz w:val="24"/>
                <w:szCs w:val="24"/>
              </w:rPr>
              <w:t>)</w:t>
            </w:r>
          </w:p>
          <w:p w14:paraId="4A273455" w14:textId="77777777" w:rsidR="00D7384B" w:rsidRPr="000C2E0A" w:rsidRDefault="00D7384B" w:rsidP="00A408A8">
            <w:pPr>
              <w:pStyle w:val="SingleSpacing"/>
              <w:rPr>
                <w:sz w:val="24"/>
                <w:szCs w:val="24"/>
              </w:rPr>
            </w:pPr>
            <w:r w:rsidRPr="000C2E0A">
              <w:rPr>
                <w:sz w:val="24"/>
                <w:szCs w:val="24"/>
              </w:rPr>
              <w:t>)</w:t>
            </w:r>
          </w:p>
          <w:p w14:paraId="5D0F82BC" w14:textId="77777777" w:rsidR="00D7384B" w:rsidRPr="000C2E0A" w:rsidRDefault="00D7384B" w:rsidP="00A408A8">
            <w:pPr>
              <w:pStyle w:val="SingleSpacing"/>
              <w:rPr>
                <w:sz w:val="24"/>
                <w:szCs w:val="24"/>
              </w:rPr>
            </w:pPr>
            <w:r w:rsidRPr="000C2E0A">
              <w:rPr>
                <w:sz w:val="24"/>
                <w:szCs w:val="24"/>
              </w:rPr>
              <w:t>)</w:t>
            </w:r>
          </w:p>
          <w:p w14:paraId="371748AE" w14:textId="77777777" w:rsidR="00D7384B" w:rsidRPr="000C2E0A" w:rsidRDefault="00D7384B" w:rsidP="00A408A8">
            <w:pPr>
              <w:pStyle w:val="SingleSpacing"/>
              <w:rPr>
                <w:sz w:val="24"/>
                <w:szCs w:val="24"/>
              </w:rPr>
            </w:pPr>
            <w:r w:rsidRPr="000C2E0A">
              <w:rPr>
                <w:sz w:val="24"/>
                <w:szCs w:val="24"/>
              </w:rPr>
              <w:t>)</w:t>
            </w:r>
          </w:p>
          <w:p w14:paraId="469DA856" w14:textId="34D55848" w:rsidR="00D7384B" w:rsidRPr="000C2E0A" w:rsidRDefault="00D7384B" w:rsidP="00A408A8">
            <w:pPr>
              <w:pStyle w:val="SingleSpacing"/>
              <w:rPr>
                <w:sz w:val="24"/>
                <w:szCs w:val="24"/>
              </w:rPr>
            </w:pPr>
            <w:r w:rsidRPr="000C2E0A">
              <w:rPr>
                <w:sz w:val="24"/>
                <w:szCs w:val="24"/>
              </w:rPr>
              <w:t>)</w:t>
            </w:r>
          </w:p>
          <w:p w14:paraId="19AF003C" w14:textId="77777777" w:rsidR="00D7384B" w:rsidRDefault="00D7384B" w:rsidP="00A408A8">
            <w:pPr>
              <w:pStyle w:val="SingleSpacing"/>
              <w:rPr>
                <w:sz w:val="24"/>
                <w:szCs w:val="24"/>
              </w:rPr>
            </w:pPr>
            <w:r w:rsidRPr="000C2E0A">
              <w:rPr>
                <w:sz w:val="24"/>
                <w:szCs w:val="24"/>
              </w:rPr>
              <w:t>)</w:t>
            </w:r>
          </w:p>
          <w:p w14:paraId="294FD4BE" w14:textId="69A8C0B5" w:rsidR="00E71F56" w:rsidRPr="000C2E0A" w:rsidRDefault="00E71F56" w:rsidP="00A408A8">
            <w:pPr>
              <w:pStyle w:val="SingleSpacing"/>
              <w:rPr>
                <w:sz w:val="24"/>
                <w:szCs w:val="24"/>
              </w:rPr>
            </w:pPr>
            <w:r>
              <w:rPr>
                <w:sz w:val="24"/>
                <w:szCs w:val="24"/>
              </w:rPr>
              <w:t>)</w:t>
            </w:r>
          </w:p>
        </w:tc>
        <w:tc>
          <w:tcPr>
            <w:tcW w:w="4542" w:type="dxa"/>
          </w:tcPr>
          <w:p w14:paraId="1450F78B" w14:textId="77777777" w:rsidR="00D7384B" w:rsidRDefault="00D7384B" w:rsidP="00A408A8">
            <w:pPr>
              <w:pStyle w:val="SingleSpacing"/>
              <w:rPr>
                <w:bCs/>
                <w:sz w:val="24"/>
              </w:rPr>
            </w:pPr>
          </w:p>
          <w:p w14:paraId="01353BB5" w14:textId="77777777" w:rsidR="00D7384B" w:rsidRDefault="00D7384B" w:rsidP="00A408A8">
            <w:pPr>
              <w:pStyle w:val="SingleSpacing"/>
              <w:rPr>
                <w:bCs/>
                <w:sz w:val="24"/>
              </w:rPr>
            </w:pPr>
          </w:p>
          <w:p w14:paraId="724048AC" w14:textId="592288F2" w:rsidR="0047425D" w:rsidRPr="00812088" w:rsidRDefault="00D7384B" w:rsidP="00A408A8">
            <w:pPr>
              <w:pStyle w:val="SingleSpacing"/>
              <w:rPr>
                <w:bCs/>
                <w:sz w:val="24"/>
              </w:rPr>
            </w:pPr>
            <w:r>
              <w:rPr>
                <w:bCs/>
                <w:sz w:val="24"/>
              </w:rPr>
              <w:t>SPECIAL POWER OF ATTORNEY</w:t>
            </w:r>
            <w:r w:rsidR="00047B3A">
              <w:rPr>
                <w:bCs/>
                <w:sz w:val="24"/>
              </w:rPr>
              <w:t xml:space="preserve"> OF CHILD</w:t>
            </w:r>
            <w:r w:rsidR="00CD6663">
              <w:rPr>
                <w:bCs/>
                <w:sz w:val="24"/>
              </w:rPr>
              <w:t xml:space="preserve"> </w:t>
            </w:r>
            <w:r w:rsidR="0047425D">
              <w:rPr>
                <w:bCs/>
                <w:sz w:val="24"/>
              </w:rPr>
              <w:t>AND AUTHORIZATION TO CONSENT TO HEALTH CARE FOR MINOR</w:t>
            </w:r>
          </w:p>
        </w:tc>
      </w:tr>
    </w:tbl>
    <w:p w14:paraId="17DABA56" w14:textId="77777777" w:rsidR="00D7384B" w:rsidRDefault="00D7384B" w:rsidP="00D7384B">
      <w:pPr>
        <w:rPr>
          <w:sz w:val="24"/>
        </w:rPr>
      </w:pPr>
    </w:p>
    <w:p w14:paraId="3EB42AC3" w14:textId="5D0DB7A0" w:rsidR="00D7384B" w:rsidRDefault="00D7384B" w:rsidP="00923F38">
      <w:pPr>
        <w:pStyle w:val="Style1"/>
        <w:jc w:val="both"/>
      </w:pPr>
      <w:r>
        <w:t xml:space="preserve">I, </w:t>
      </w:r>
      <w:r w:rsidR="0145E759" w:rsidRPr="79A0E615">
        <w:rPr>
          <w:rFonts w:eastAsia="Times New Roman"/>
        </w:rPr>
        <w:t>CHENGFANG SHI</w:t>
      </w:r>
      <w:r>
        <w:t xml:space="preserve">, am the </w:t>
      </w:r>
      <w:r w:rsidR="00682C23">
        <w:t>Intended Father</w:t>
      </w:r>
      <w:r w:rsidR="0059747C">
        <w:t xml:space="preserve"> </w:t>
      </w:r>
      <w:r>
        <w:t xml:space="preserve">of the Infant </w:t>
      </w:r>
      <w:r w:rsidR="3E2DCBAC">
        <w:t>CHILD SHI</w:t>
      </w:r>
      <w:r>
        <w:t>, born to me via gestational surrogate</w:t>
      </w:r>
      <w:r w:rsidR="00DC2469">
        <w:t xml:space="preserve"> </w:t>
      </w:r>
      <w:r w:rsidR="7D88F7A5" w:rsidRPr="79A0E615">
        <w:rPr>
          <w:rFonts w:eastAsia="Times New Roman"/>
        </w:rPr>
        <w:t>SELENA MARIA AISPURO</w:t>
      </w:r>
      <w:r>
        <w:t xml:space="preserve">. My </w:t>
      </w:r>
      <w:r w:rsidR="006A6F4F">
        <w:t xml:space="preserve">People’s Republic of China </w:t>
      </w:r>
      <w:r w:rsidR="00EE2D9D">
        <w:t>Passport No</w:t>
      </w:r>
      <w:r>
        <w:t>. is</w:t>
      </w:r>
      <w:r w:rsidR="00EE2D9D">
        <w:t xml:space="preserve"> </w:t>
      </w:r>
      <w:r w:rsidR="00DE186F">
        <w:t>E</w:t>
      </w:r>
      <w:r w:rsidR="602616D4">
        <w:t>D3297013</w:t>
      </w:r>
      <w:r>
        <w:t xml:space="preserve">. </w:t>
      </w:r>
      <w:r w:rsidR="00DA56EA">
        <w:t xml:space="preserve"> </w:t>
      </w:r>
      <w:r>
        <w:t xml:space="preserve">A photocopy of my </w:t>
      </w:r>
      <w:r w:rsidR="00EE2D9D">
        <w:t>passport</w:t>
      </w:r>
      <w:r w:rsidR="00DA56EA">
        <w:t xml:space="preserve"> </w:t>
      </w:r>
      <w:r>
        <w:t>is attached to this declaration.</w:t>
      </w:r>
    </w:p>
    <w:p w14:paraId="20D952CF" w14:textId="19785938" w:rsidR="00D7384B" w:rsidRPr="00920302" w:rsidRDefault="008034B9" w:rsidP="009D572E">
      <w:pPr>
        <w:pStyle w:val="Style1"/>
        <w:jc w:val="both"/>
      </w:pPr>
      <w:r>
        <w:t>My</w:t>
      </w:r>
      <w:r w:rsidR="00D7384B">
        <w:t xml:space="preserve"> child, </w:t>
      </w:r>
      <w:r w:rsidR="00893279">
        <w:t>i</w:t>
      </w:r>
      <w:r w:rsidR="00D7384B">
        <w:t xml:space="preserve">nfant </w:t>
      </w:r>
      <w:r w:rsidR="3E2DCBAC">
        <w:t>CHILD SHI</w:t>
      </w:r>
      <w:r w:rsidR="0033172F">
        <w:t xml:space="preserve"> </w:t>
      </w:r>
      <w:r w:rsidR="00DB46F5">
        <w:t>is expected to be born</w:t>
      </w:r>
      <w:r w:rsidR="000C4E3C">
        <w:t xml:space="preserve"> </w:t>
      </w:r>
      <w:r w:rsidR="0033172F">
        <w:t xml:space="preserve">anytime from now to the original anticipated due date, </w:t>
      </w:r>
      <w:r w:rsidR="000C4E3C">
        <w:t xml:space="preserve">on </w:t>
      </w:r>
      <w:r w:rsidR="00DB46F5">
        <w:t xml:space="preserve">or </w:t>
      </w:r>
      <w:r w:rsidR="00316B44">
        <w:t>before</w:t>
      </w:r>
      <w:r w:rsidR="00DB46F5">
        <w:t xml:space="preserve"> </w:t>
      </w:r>
      <w:r w:rsidR="500297A9">
        <w:t>December 4</w:t>
      </w:r>
      <w:r w:rsidR="00CC684F">
        <w:t>, 2025</w:t>
      </w:r>
      <w:r w:rsidR="001A7D46" w:rsidRPr="79A0E615">
        <w:rPr>
          <w:rFonts w:eastAsia="Times New Roman"/>
        </w:rPr>
        <w:t>,</w:t>
      </w:r>
      <w:r w:rsidR="001D5308" w:rsidRPr="79A0E615">
        <w:rPr>
          <w:rFonts w:eastAsia="Times New Roman"/>
        </w:rPr>
        <w:t xml:space="preserve"> </w:t>
      </w:r>
      <w:r w:rsidR="00D7384B">
        <w:t>at</w:t>
      </w:r>
      <w:r w:rsidR="00141001" w:rsidRPr="79A0E615">
        <w:rPr>
          <w:rFonts w:eastAsia="Times New Roman"/>
        </w:rPr>
        <w:t xml:space="preserve"> </w:t>
      </w:r>
      <w:r w:rsidR="0F116382" w:rsidRPr="79A0E615">
        <w:rPr>
          <w:rFonts w:eastAsia="Times New Roman"/>
          <w:color w:val="000000" w:themeColor="text1"/>
          <w:lang w:val="it-IT"/>
        </w:rPr>
        <w:t>Loma Linda University Medical Center</w:t>
      </w:r>
      <w:r w:rsidR="00AB24D6" w:rsidRPr="79A0E615">
        <w:rPr>
          <w:rFonts w:eastAsia="Times New Roman"/>
          <w:lang w:eastAsia="zh-CN"/>
        </w:rPr>
        <w:t>, in</w:t>
      </w:r>
      <w:r w:rsidR="00AD57E1" w:rsidRPr="79A0E615">
        <w:rPr>
          <w:rFonts w:eastAsia="Times New Roman"/>
          <w:lang w:eastAsia="zh-CN"/>
        </w:rPr>
        <w:t xml:space="preserve"> </w:t>
      </w:r>
      <w:r w:rsidR="3A826A62" w:rsidRPr="79A0E615">
        <w:rPr>
          <w:rFonts w:eastAsia="Times New Roman"/>
          <w:lang w:eastAsia="zh-CN"/>
        </w:rPr>
        <w:t>Loma Linda</w:t>
      </w:r>
      <w:r w:rsidR="0029558D" w:rsidRPr="79A0E615">
        <w:rPr>
          <w:rFonts w:eastAsia="Times New Roman"/>
          <w:lang w:eastAsia="zh-CN"/>
        </w:rPr>
        <w:t xml:space="preserve">, </w:t>
      </w:r>
      <w:r w:rsidR="00546443" w:rsidRPr="79A0E615">
        <w:rPr>
          <w:rFonts w:eastAsia="Times New Roman"/>
          <w:lang w:eastAsia="zh-CN"/>
        </w:rPr>
        <w:t>California</w:t>
      </w:r>
      <w:r w:rsidR="008C6A30">
        <w:t xml:space="preserve"> </w:t>
      </w:r>
      <w:r w:rsidR="00D7384B">
        <w:t>via gestational surrogate</w:t>
      </w:r>
      <w:r w:rsidR="00A522BB">
        <w:t xml:space="preserve"> </w:t>
      </w:r>
      <w:r w:rsidR="7D88F7A5" w:rsidRPr="79A0E615">
        <w:rPr>
          <w:rFonts w:eastAsia="Times New Roman"/>
        </w:rPr>
        <w:t>SELENA MARIA AISPURO</w:t>
      </w:r>
      <w:r w:rsidR="00D7384B">
        <w:t>, whose date of birth is</w:t>
      </w:r>
      <w:r w:rsidR="00530AE3">
        <w:t xml:space="preserve"> </w:t>
      </w:r>
      <w:r w:rsidR="3B4B46ED">
        <w:t>May 2</w:t>
      </w:r>
      <w:r w:rsidR="00A84804">
        <w:t>2, 1996</w:t>
      </w:r>
      <w:r w:rsidR="00D7384B">
        <w:t>.</w:t>
      </w:r>
    </w:p>
    <w:p w14:paraId="4C4A8C1E" w14:textId="0D8DD300" w:rsidR="00D7384B" w:rsidRPr="00920302" w:rsidRDefault="00335383" w:rsidP="009D572E">
      <w:pPr>
        <w:pStyle w:val="Style1"/>
        <w:jc w:val="both"/>
      </w:pPr>
      <w:r>
        <w:t>I</w:t>
      </w:r>
      <w:r w:rsidR="00D7384B">
        <w:t xml:space="preserve"> hereby consent to giving special powers of attorney</w:t>
      </w:r>
      <w:r w:rsidR="004C09A9">
        <w:t xml:space="preserve"> </w:t>
      </w:r>
      <w:r w:rsidR="00923F38">
        <w:t xml:space="preserve">to </w:t>
      </w:r>
      <w:bookmarkStart w:id="1" w:name="_Hlk203135843"/>
      <w:r w:rsidR="6553C3DA">
        <w:t>JIAJIA GAO</w:t>
      </w:r>
      <w:bookmarkEnd w:id="1"/>
      <w:r w:rsidR="00BB2C28">
        <w:t>,</w:t>
      </w:r>
      <w:r w:rsidR="00A908E2">
        <w:t xml:space="preserve"> </w:t>
      </w:r>
      <w:r w:rsidR="00BB2C28">
        <w:t xml:space="preserve">date of birth </w:t>
      </w:r>
      <w:r w:rsidR="00E26921">
        <w:t>0</w:t>
      </w:r>
      <w:r w:rsidR="03DF7C79">
        <w:t>2</w:t>
      </w:r>
      <w:r w:rsidR="00E26921">
        <w:t>/2</w:t>
      </w:r>
      <w:r w:rsidR="0E1C3C72">
        <w:t>4</w:t>
      </w:r>
      <w:r w:rsidR="00E26921">
        <w:t>/19</w:t>
      </w:r>
      <w:r w:rsidR="3E7E7315">
        <w:t>8</w:t>
      </w:r>
      <w:r w:rsidR="00E26921">
        <w:t>6</w:t>
      </w:r>
      <w:r w:rsidR="003631F5">
        <w:t xml:space="preserve"> </w:t>
      </w:r>
      <w:r w:rsidR="00BB2C28" w:rsidRPr="79A0E615">
        <w:rPr>
          <w:lang w:eastAsia="zh-CN"/>
        </w:rPr>
        <w:t xml:space="preserve">and </w:t>
      </w:r>
      <w:r w:rsidR="00E26921" w:rsidRPr="79A0E615">
        <w:rPr>
          <w:lang w:eastAsia="zh-CN"/>
        </w:rPr>
        <w:t xml:space="preserve">People’s Republic of China Passport No. </w:t>
      </w:r>
      <w:r w:rsidR="001E07A7" w:rsidRPr="79A0E615">
        <w:rPr>
          <w:lang w:eastAsia="zh-CN"/>
        </w:rPr>
        <w:t>EJ49</w:t>
      </w:r>
      <w:r w:rsidR="06FE864F" w:rsidRPr="79A0E615">
        <w:rPr>
          <w:lang w:eastAsia="zh-CN"/>
        </w:rPr>
        <w:t>79964</w:t>
      </w:r>
      <w:r w:rsidR="001E07A7">
        <w:t xml:space="preserve"> </w:t>
      </w:r>
      <w:r w:rsidR="00BB2C28">
        <w:t xml:space="preserve">(a copy of </w:t>
      </w:r>
      <w:r w:rsidR="26CC33BC">
        <w:t>JIAJIA GAO</w:t>
      </w:r>
      <w:r w:rsidR="007C12F1">
        <w:t>’s</w:t>
      </w:r>
      <w:r w:rsidR="00963B00">
        <w:t xml:space="preserve"> </w:t>
      </w:r>
      <w:r w:rsidR="00666402">
        <w:t>passport</w:t>
      </w:r>
      <w:r w:rsidR="00994D55">
        <w:t xml:space="preserve"> </w:t>
      </w:r>
      <w:r w:rsidR="00A31395">
        <w:t>is</w:t>
      </w:r>
      <w:r w:rsidR="002438BD">
        <w:t xml:space="preserve"> </w:t>
      </w:r>
      <w:r w:rsidR="00BB2C28">
        <w:t>attached to this declaration)</w:t>
      </w:r>
      <w:r w:rsidR="60698BC7">
        <w:t>.</w:t>
      </w:r>
    </w:p>
    <w:p w14:paraId="62EE2839" w14:textId="199B72CC" w:rsidR="00D7384B" w:rsidRPr="00920302" w:rsidRDefault="004239FA" w:rsidP="009D572E">
      <w:pPr>
        <w:pStyle w:val="Style1"/>
        <w:jc w:val="both"/>
      </w:pPr>
      <w:r>
        <w:t>I</w:t>
      </w:r>
      <w:r w:rsidR="00D7384B">
        <w:t xml:space="preserve"> understand and agree </w:t>
      </w:r>
      <w:bookmarkStart w:id="2" w:name="_Hlk203136361"/>
      <w:r w:rsidR="00D7384B">
        <w:t xml:space="preserve">that </w:t>
      </w:r>
      <w:r w:rsidR="27398D2B">
        <w:t>JIAJIA GAO</w:t>
      </w:r>
      <w:bookmarkEnd w:id="2"/>
      <w:r w:rsidR="00994D55">
        <w:t xml:space="preserve"> </w:t>
      </w:r>
      <w:r w:rsidR="00D7384B">
        <w:t xml:space="preserve">to be provided </w:t>
      </w:r>
      <w:r w:rsidR="00576E0E">
        <w:t xml:space="preserve">a </w:t>
      </w:r>
      <w:r w:rsidR="00D7384B">
        <w:t xml:space="preserve">wristband, allowing </w:t>
      </w:r>
      <w:r w:rsidR="12544B4C">
        <w:t>he</w:t>
      </w:r>
      <w:r w:rsidR="00083253">
        <w:t>r</w:t>
      </w:r>
      <w:r w:rsidR="00994D55">
        <w:t xml:space="preserve"> </w:t>
      </w:r>
      <w:r w:rsidR="00D7384B">
        <w:t xml:space="preserve">access to the nursery (including the Neo-Natal Intensive Care Unit “NICU”) by any physician and/or medical facility and/or medical personnel providing post-natal or well care to the child born to </w:t>
      </w:r>
      <w:r w:rsidR="007527C1">
        <w:t>me</w:t>
      </w:r>
      <w:r w:rsidR="00D7384B">
        <w:t xml:space="preserve"> by </w:t>
      </w:r>
      <w:r w:rsidR="007527C1">
        <w:t>my</w:t>
      </w:r>
      <w:r w:rsidR="00D7384B">
        <w:t xml:space="preserve"> gestational surrogate.</w:t>
      </w:r>
    </w:p>
    <w:p w14:paraId="6589FDED" w14:textId="105D8FD2" w:rsidR="00D7384B" w:rsidRPr="00920302" w:rsidRDefault="007527C1" w:rsidP="009D572E">
      <w:pPr>
        <w:pStyle w:val="Style1"/>
        <w:jc w:val="both"/>
      </w:pPr>
      <w:r>
        <w:lastRenderedPageBreak/>
        <w:t>I</w:t>
      </w:r>
      <w:r w:rsidR="00D7384B">
        <w:t xml:space="preserve"> hereby consent that the child born to </w:t>
      </w:r>
      <w:r>
        <w:t>me</w:t>
      </w:r>
      <w:r w:rsidR="00D7384B">
        <w:t xml:space="preserve"> by </w:t>
      </w:r>
      <w:r w:rsidR="7D88F7A5" w:rsidRPr="79A0E615">
        <w:rPr>
          <w:rFonts w:eastAsia="Times New Roman"/>
        </w:rPr>
        <w:t>SELENA MARIA AISPURO</w:t>
      </w:r>
      <w:r w:rsidR="008E44CB" w:rsidRPr="79A0E615">
        <w:rPr>
          <w:rFonts w:eastAsia="Times New Roman"/>
        </w:rPr>
        <w:t xml:space="preserve"> </w:t>
      </w:r>
      <w:r w:rsidR="00D7384B">
        <w:t xml:space="preserve">shall be released upon discharge to </w:t>
      </w:r>
      <w:r w:rsidR="00B367F8">
        <w:t xml:space="preserve">that </w:t>
      </w:r>
      <w:r w:rsidR="561A104D">
        <w:t>JIAJIA GAO</w:t>
      </w:r>
      <w:r w:rsidR="006824E8">
        <w:t xml:space="preserve"> </w:t>
      </w:r>
      <w:r w:rsidR="00D7384B">
        <w:t xml:space="preserve">without </w:t>
      </w:r>
      <w:r w:rsidR="00196AB7">
        <w:t>my</w:t>
      </w:r>
      <w:r w:rsidR="00D7384B">
        <w:t xml:space="preserve"> presence. This is due to the fact </w:t>
      </w:r>
      <w:r w:rsidR="00196AB7">
        <w:t>I am</w:t>
      </w:r>
      <w:r w:rsidR="00D7384B">
        <w:t xml:space="preserve"> not able to arrive the United States before Child’s delivery.</w:t>
      </w:r>
    </w:p>
    <w:p w14:paraId="79DF6A86" w14:textId="7AFA0415" w:rsidR="00D7384B" w:rsidRPr="00920302" w:rsidRDefault="00196AB7" w:rsidP="009D572E">
      <w:pPr>
        <w:pStyle w:val="Style1"/>
        <w:jc w:val="both"/>
      </w:pPr>
      <w:r>
        <w:t>I</w:t>
      </w:r>
      <w:r w:rsidR="00D7384B" w:rsidRPr="00920302">
        <w:t xml:space="preserve"> hereby consent for </w:t>
      </w:r>
      <w:r w:rsidR="4EF0B8B6" w:rsidRPr="00B367F8">
        <w:t>JIAJIA GAO</w:t>
      </w:r>
      <w:r w:rsidR="00083253">
        <w:t>,</w:t>
      </w:r>
      <w:r w:rsidR="006824E8" w:rsidRPr="00920302">
        <w:t xml:space="preserve"> </w:t>
      </w:r>
      <w:r w:rsidR="00D7384B" w:rsidRPr="00920302">
        <w:t xml:space="preserve">and/or any agent designated by </w:t>
      </w:r>
      <w:r>
        <w:t>my</w:t>
      </w:r>
      <w:r w:rsidR="00D7384B" w:rsidRPr="00920302">
        <w:t xml:space="preserve"> attorney </w:t>
      </w:r>
      <w:r w:rsidR="00F30531">
        <w:t>Xuelan Fang</w:t>
      </w:r>
      <w:r w:rsidR="00B05309">
        <w:t xml:space="preserve"> </w:t>
      </w:r>
      <w:r w:rsidR="00D7384B" w:rsidRPr="00920302">
        <w:t>to complete the Birth</w:t>
      </w:r>
      <w:r w:rsidR="00D7384B" w:rsidRPr="00920302">
        <w:rPr>
          <w:spacing w:val="-10"/>
        </w:rPr>
        <w:t xml:space="preserve"> </w:t>
      </w:r>
      <w:r w:rsidR="00D7384B" w:rsidRPr="00920302">
        <w:t xml:space="preserve">Certificate Application </w:t>
      </w:r>
      <w:r w:rsidR="005A60E7">
        <w:t xml:space="preserve">and sign the birth certificate </w:t>
      </w:r>
      <w:r w:rsidR="00D7384B" w:rsidRPr="00920302">
        <w:t xml:space="preserve">for </w:t>
      </w:r>
      <w:r>
        <w:t>my</w:t>
      </w:r>
      <w:r w:rsidR="00D7384B" w:rsidRPr="00920302">
        <w:t xml:space="preserve"> child so that no paperwork is delayed in having the Certified Birth Certificate available. </w:t>
      </w:r>
      <w:r>
        <w:t>I</w:t>
      </w:r>
      <w:r w:rsidR="00D7384B" w:rsidRPr="00920302">
        <w:t xml:space="preserve"> give permission for </w:t>
      </w:r>
      <w:r w:rsidR="4EF0B8B6" w:rsidRPr="00B367F8">
        <w:t>JIAJIA GAO</w:t>
      </w:r>
      <w:r w:rsidR="006824E8" w:rsidRPr="00920302">
        <w:t xml:space="preserve"> </w:t>
      </w:r>
      <w:r w:rsidR="00D7384B" w:rsidRPr="00920302">
        <w:t xml:space="preserve">and/or any agent designated by </w:t>
      </w:r>
      <w:r>
        <w:t>my</w:t>
      </w:r>
      <w:r w:rsidR="00D7384B" w:rsidRPr="00920302">
        <w:t xml:space="preserve"> attorney </w:t>
      </w:r>
      <w:r w:rsidR="00E7354F">
        <w:t>Xuelan Fang</w:t>
      </w:r>
      <w:r w:rsidR="00B05309">
        <w:t xml:space="preserve"> </w:t>
      </w:r>
      <w:r w:rsidR="00D7384B" w:rsidRPr="00920302">
        <w:t xml:space="preserve">to provide the full name that </w:t>
      </w:r>
      <w:r>
        <w:t xml:space="preserve">I </w:t>
      </w:r>
      <w:r w:rsidR="00D7384B" w:rsidRPr="00920302">
        <w:t xml:space="preserve">wish to give </w:t>
      </w:r>
      <w:r>
        <w:t>my</w:t>
      </w:r>
      <w:r w:rsidR="00D7384B" w:rsidRPr="00920302">
        <w:t xml:space="preserve"> child.</w:t>
      </w:r>
    </w:p>
    <w:p w14:paraId="0B06996F" w14:textId="42590BC5" w:rsidR="00D7384B" w:rsidRDefault="00196AB7" w:rsidP="009D572E">
      <w:pPr>
        <w:pStyle w:val="Style1"/>
        <w:jc w:val="both"/>
      </w:pPr>
      <w:r>
        <w:t>I</w:t>
      </w:r>
      <w:r w:rsidR="00D7384B" w:rsidRPr="00920302">
        <w:t xml:space="preserve"> hereby consent for </w:t>
      </w:r>
      <w:r w:rsidR="4EF0B8B6" w:rsidRPr="00B367F8">
        <w:t>JIAJIA GAO</w:t>
      </w:r>
      <w:r w:rsidR="00621B92" w:rsidRPr="00920302">
        <w:t xml:space="preserve"> </w:t>
      </w:r>
      <w:r w:rsidR="00D7384B" w:rsidRPr="00920302">
        <w:t>to act as true and lawful</w:t>
      </w:r>
      <w:r w:rsidR="00D7384B" w:rsidRPr="00920302">
        <w:rPr>
          <w:spacing w:val="-11"/>
        </w:rPr>
        <w:t xml:space="preserve"> </w:t>
      </w:r>
      <w:r w:rsidR="00D7384B" w:rsidRPr="00920302">
        <w:t>representative, agent, and Attorney</w:t>
      </w:r>
      <w:r w:rsidR="00C10EB4">
        <w:t>-</w:t>
      </w:r>
      <w:r w:rsidR="00D7384B" w:rsidRPr="00920302">
        <w:t xml:space="preserve">In-Fact for </w:t>
      </w:r>
      <w:r>
        <w:t>me</w:t>
      </w:r>
      <w:r w:rsidR="00D7384B" w:rsidRPr="00920302">
        <w:t xml:space="preserve"> and in </w:t>
      </w:r>
      <w:r w:rsidR="1A1E26EF">
        <w:t>he</w:t>
      </w:r>
      <w:r w:rsidR="00613DBF">
        <w:t xml:space="preserve">r </w:t>
      </w:r>
      <w:r w:rsidR="00D7384B" w:rsidRPr="00920302">
        <w:t xml:space="preserve">name to sign documents on </w:t>
      </w:r>
      <w:r>
        <w:t>my</w:t>
      </w:r>
      <w:r w:rsidR="00D7384B" w:rsidRPr="00920302">
        <w:t xml:space="preserve"> behalf and to act on </w:t>
      </w:r>
      <w:r>
        <w:t xml:space="preserve">my </w:t>
      </w:r>
      <w:r w:rsidR="00D7384B" w:rsidRPr="00920302">
        <w:t xml:space="preserve">behalf as needed for the hospital and further pediatric well care. </w:t>
      </w:r>
      <w:r>
        <w:t>I</w:t>
      </w:r>
      <w:r w:rsidR="00D7384B" w:rsidRPr="00920302">
        <w:t xml:space="preserve"> consent and </w:t>
      </w:r>
      <w:r w:rsidR="006824E8" w:rsidRPr="00920302">
        <w:t>authorize</w:t>
      </w:r>
      <w:r w:rsidR="00D7384B" w:rsidRPr="00920302">
        <w:t xml:space="preserve"> </w:t>
      </w:r>
      <w:r w:rsidR="4EF0B8B6" w:rsidRPr="00B367F8">
        <w:t>JIAJIA GAO</w:t>
      </w:r>
      <w:r w:rsidR="006824E8" w:rsidRPr="00920302">
        <w:t xml:space="preserve"> </w:t>
      </w:r>
      <w:r w:rsidR="00D7384B" w:rsidRPr="00920302">
        <w:t xml:space="preserve">to be able to speak with the hospital staff regarding the health status and to receive medical information. </w:t>
      </w:r>
      <w:r w:rsidR="4EF0B8B6" w:rsidRPr="00B367F8">
        <w:t>JIAJIA GAO</w:t>
      </w:r>
      <w:r w:rsidR="006824E8">
        <w:t xml:space="preserve"> </w:t>
      </w:r>
      <w:r w:rsidR="000705AC">
        <w:t>is</w:t>
      </w:r>
      <w:r w:rsidR="00613DBF">
        <w:t xml:space="preserve"> </w:t>
      </w:r>
      <w:r w:rsidR="00D7384B" w:rsidRPr="00920302">
        <w:t xml:space="preserve">authorized to make decisions for the benefit of and best interest of </w:t>
      </w:r>
      <w:r>
        <w:t>my</w:t>
      </w:r>
      <w:r w:rsidR="00D7384B" w:rsidRPr="00920302">
        <w:t xml:space="preserve"> child after birth. </w:t>
      </w:r>
      <w:r>
        <w:t>I</w:t>
      </w:r>
      <w:r w:rsidR="00D7384B" w:rsidRPr="00920302">
        <w:t xml:space="preserve"> understand that</w:t>
      </w:r>
      <w:r w:rsidR="00D7384B" w:rsidRPr="003E4ACF">
        <w:t xml:space="preserve"> additional documents may be required in order to effectuate such powers due to requirements of third parties.</w:t>
      </w:r>
    </w:p>
    <w:p w14:paraId="55F4712F" w14:textId="4D3F8A70" w:rsidR="00E4229E" w:rsidRDefault="00196AB7" w:rsidP="009D572E">
      <w:pPr>
        <w:pStyle w:val="Style1"/>
        <w:jc w:val="both"/>
      </w:pPr>
      <w:r>
        <w:t>I</w:t>
      </w:r>
      <w:r w:rsidR="00E4229E">
        <w:t xml:space="preserve"> hereby </w:t>
      </w:r>
      <w:r w:rsidR="00C67606">
        <w:t xml:space="preserve">authorize </w:t>
      </w:r>
      <w:r w:rsidR="4EF0B8B6">
        <w:t>JIAJIA GAO</w:t>
      </w:r>
      <w:r w:rsidR="005B3A9B">
        <w:t xml:space="preserve"> </w:t>
      </w:r>
      <w:r w:rsidR="00E4229E">
        <w:t xml:space="preserve">to </w:t>
      </w:r>
      <w:r w:rsidR="00047B3A">
        <w:t xml:space="preserve">obtain a passport for Infant </w:t>
      </w:r>
      <w:r w:rsidR="3E2DCBAC">
        <w:t>CHILD SHI</w:t>
      </w:r>
      <w:r w:rsidR="00FC451D">
        <w:t xml:space="preserve"> </w:t>
      </w:r>
      <w:r w:rsidR="00047B3A">
        <w:t xml:space="preserve">and to </w:t>
      </w:r>
      <w:r w:rsidR="00E4229E">
        <w:t xml:space="preserve">travel </w:t>
      </w:r>
      <w:r w:rsidR="00C67606">
        <w:t xml:space="preserve">with the Infant </w:t>
      </w:r>
      <w:r w:rsidR="3E2DCBAC">
        <w:t>CHILD SHI</w:t>
      </w:r>
      <w:r w:rsidR="00FC451D">
        <w:t xml:space="preserve"> </w:t>
      </w:r>
      <w:r w:rsidR="00C67606">
        <w:t>including to any state or outside of the United States.</w:t>
      </w:r>
    </w:p>
    <w:p w14:paraId="05153D08" w14:textId="406B6D9D" w:rsidR="00480786" w:rsidRPr="00EE1268" w:rsidRDefault="00480786" w:rsidP="009D572E">
      <w:pPr>
        <w:pStyle w:val="Style1"/>
        <w:jc w:val="both"/>
      </w:pPr>
      <w:r>
        <w:t xml:space="preserve">I hereby authorize </w:t>
      </w:r>
      <w:r w:rsidR="4EF0B8B6">
        <w:t>JIAJIA GAO</w:t>
      </w:r>
      <w:r>
        <w:t xml:space="preserve"> to obtain Infant </w:t>
      </w:r>
      <w:r w:rsidR="3E2DCBAC">
        <w:t>CHILD SHI</w:t>
      </w:r>
      <w:r>
        <w:t>’s birth certificate</w:t>
      </w:r>
      <w:r w:rsidR="00590721">
        <w:t>, travel documents,</w:t>
      </w:r>
      <w:r>
        <w:t xml:space="preserve"> and to request an apostille from any applicable agency on my behalf. </w:t>
      </w:r>
    </w:p>
    <w:p w14:paraId="1738E974" w14:textId="07B4646B" w:rsidR="00D7384B" w:rsidRPr="00BA143A" w:rsidRDefault="00D7384B" w:rsidP="009D572E">
      <w:pPr>
        <w:pStyle w:val="Style1"/>
        <w:jc w:val="both"/>
      </w:pPr>
      <w:r w:rsidRPr="00BA143A">
        <w:t xml:space="preserve">The rights, power and authority herein granted shall remain in full force from the date of signing, until one of the following events occurs: </w:t>
      </w:r>
      <w:r w:rsidR="00E4229E">
        <w:t xml:space="preserve">six </w:t>
      </w:r>
      <w:r>
        <w:t>(</w:t>
      </w:r>
      <w:r w:rsidR="00E4229E">
        <w:t>6</w:t>
      </w:r>
      <w:r>
        <w:t>)</w:t>
      </w:r>
      <w:r w:rsidRPr="00BA143A">
        <w:t xml:space="preserve"> </w:t>
      </w:r>
      <w:r w:rsidR="00BF5931">
        <w:rPr>
          <w:rFonts w:hint="eastAsia"/>
          <w:lang w:eastAsia="zh-CN"/>
        </w:rPr>
        <w:t>mont</w:t>
      </w:r>
      <w:r w:rsidR="00BF5931">
        <w:t xml:space="preserve">hs </w:t>
      </w:r>
      <w:r w:rsidRPr="00BA143A">
        <w:t xml:space="preserve">from the date of signing occurs or termination by a written Revocation of Power of Attorney signed by </w:t>
      </w:r>
      <w:r w:rsidR="00196AB7">
        <w:t>me</w:t>
      </w:r>
      <w:r w:rsidRPr="00BA143A">
        <w:t xml:space="preserve">, whichever happens first. This Power of Attorney shall not be affected by </w:t>
      </w:r>
      <w:r w:rsidR="00196AB7">
        <w:t>my</w:t>
      </w:r>
      <w:r>
        <w:t xml:space="preserve"> </w:t>
      </w:r>
      <w:r w:rsidRPr="00BA143A">
        <w:t xml:space="preserve">disability or incapacity. The authority herein granted to </w:t>
      </w:r>
      <w:r w:rsidR="00196AB7">
        <w:t>my</w:t>
      </w:r>
      <w:r>
        <w:t xml:space="preserve"> </w:t>
      </w:r>
      <w:r w:rsidRPr="00BA143A">
        <w:t>Attorney-in-Fact, is exercisable by</w:t>
      </w:r>
      <w:r>
        <w:t xml:space="preserve"> </w:t>
      </w:r>
      <w:r w:rsidR="00196AB7">
        <w:t>me</w:t>
      </w:r>
      <w:r w:rsidRPr="00BA143A">
        <w:t xml:space="preserve">, notwithstanding </w:t>
      </w:r>
      <w:r w:rsidR="00196AB7">
        <w:t>my</w:t>
      </w:r>
      <w:r>
        <w:t xml:space="preserve"> </w:t>
      </w:r>
      <w:r w:rsidRPr="00BA143A">
        <w:t xml:space="preserve">later disability or incapacity or later uncertainty as to whether </w:t>
      </w:r>
      <w:r w:rsidR="00196AB7">
        <w:t xml:space="preserve">I am </w:t>
      </w:r>
      <w:r w:rsidRPr="00BA143A">
        <w:t>dead or alive.</w:t>
      </w:r>
    </w:p>
    <w:p w14:paraId="0D120C14" w14:textId="186488C2" w:rsidR="00E46B3D" w:rsidRPr="00516C0E" w:rsidRDefault="00196AB7" w:rsidP="009D572E">
      <w:pPr>
        <w:pStyle w:val="Style1"/>
        <w:jc w:val="both"/>
      </w:pPr>
      <w:r>
        <w:t>I</w:t>
      </w:r>
      <w:r w:rsidR="00D7384B" w:rsidRPr="00BA143A">
        <w:t xml:space="preserve"> hereby release from liability any individual, business, or health care provider providing medical care in reliance on this document from liability relating to acceptance of this form and the Attorney-in-Fact’s consent.</w:t>
      </w:r>
    </w:p>
    <w:p w14:paraId="21D5593B" w14:textId="63D3AE03" w:rsidR="00E46B3D" w:rsidRPr="007A4D69" w:rsidRDefault="00E46B3D" w:rsidP="00923F38">
      <w:pPr>
        <w:pStyle w:val="BodyText"/>
        <w:tabs>
          <w:tab w:val="left" w:pos="640"/>
          <w:tab w:val="left" w:pos="1775"/>
          <w:tab w:val="left" w:pos="3886"/>
          <w:tab w:val="left" w:pos="7470"/>
        </w:tabs>
        <w:spacing w:line="480" w:lineRule="auto"/>
        <w:ind w:firstLine="0"/>
        <w:jc w:val="both"/>
      </w:pPr>
      <w:r>
        <w:rPr>
          <w:szCs w:val="24"/>
        </w:rPr>
        <w:lastRenderedPageBreak/>
        <w:tab/>
      </w:r>
      <w:r w:rsidR="00D7384B" w:rsidRPr="79A0E615">
        <w:t xml:space="preserve">IN WITNESS WHEREOF, I, </w:t>
      </w:r>
      <w:r w:rsidR="0145E759" w:rsidRPr="79A0E615">
        <w:rPr>
          <w:rFonts w:eastAsia="Times New Roman"/>
        </w:rPr>
        <w:t>CHENGFANG SHI</w:t>
      </w:r>
      <w:r w:rsidR="00D7384B" w:rsidRPr="79A0E615">
        <w:t>, have executed this Power of Attorney on</w:t>
      </w:r>
      <w:r w:rsidR="007A075B" w:rsidRPr="007A4D69">
        <w:rPr>
          <w:szCs w:val="24"/>
        </w:rPr>
        <w:t xml:space="preserve"> ______________</w:t>
      </w:r>
      <w:r w:rsidR="00D7384B" w:rsidRPr="00DE3C95">
        <w:rPr>
          <w:szCs w:val="24"/>
        </w:rPr>
        <w:t>.</w:t>
      </w:r>
    </w:p>
    <w:p w14:paraId="1ECE6293" w14:textId="4F6CF3E4" w:rsidR="00D7384B" w:rsidRDefault="00D7384B" w:rsidP="00DD768A">
      <w:pPr>
        <w:pStyle w:val="BodyText"/>
        <w:ind w:left="3600"/>
      </w:pPr>
      <w:r w:rsidRPr="003E4ACF">
        <w:rPr>
          <w:szCs w:val="24"/>
          <w:u w:val="single"/>
        </w:rPr>
        <w:tab/>
      </w:r>
      <w:r w:rsidRPr="003E4ACF">
        <w:rPr>
          <w:szCs w:val="24"/>
          <w:u w:val="single"/>
        </w:rPr>
        <w:tab/>
      </w:r>
      <w:r w:rsidRPr="003E4ACF">
        <w:rPr>
          <w:szCs w:val="24"/>
          <w:u w:val="single"/>
        </w:rPr>
        <w:tab/>
      </w:r>
      <w:r w:rsidRPr="003E4ACF">
        <w:rPr>
          <w:szCs w:val="24"/>
          <w:u w:val="single"/>
        </w:rPr>
        <w:tab/>
      </w:r>
      <w:r w:rsidRPr="003E4ACF">
        <w:rPr>
          <w:szCs w:val="24"/>
          <w:u w:val="single"/>
        </w:rPr>
        <w:tab/>
      </w:r>
      <w:r w:rsidRPr="003E4ACF">
        <w:rPr>
          <w:szCs w:val="24"/>
          <w:u w:val="single"/>
        </w:rPr>
        <w:tab/>
      </w:r>
    </w:p>
    <w:p w14:paraId="105E5B7F" w14:textId="38889B53" w:rsidR="001E1178" w:rsidRDefault="0145E759" w:rsidP="79A0E615">
      <w:pPr>
        <w:pStyle w:val="BodyText"/>
        <w:ind w:left="3600"/>
        <w:rPr>
          <w:rFonts w:eastAsiaTheme="minorEastAsia"/>
          <w:lang w:eastAsia="zh-CN"/>
        </w:rPr>
      </w:pPr>
      <w:r w:rsidRPr="79A0E615">
        <w:rPr>
          <w:rFonts w:eastAsia="Times New Roman"/>
        </w:rPr>
        <w:t>CHENGFANG SHI</w:t>
      </w:r>
    </w:p>
    <w:p w14:paraId="5DBEC1B1" w14:textId="77777777" w:rsidR="008E0E9C" w:rsidRDefault="008E0E9C" w:rsidP="007A075B">
      <w:pPr>
        <w:pStyle w:val="BodyText"/>
        <w:ind w:left="3600"/>
        <w:rPr>
          <w:rFonts w:eastAsiaTheme="minorEastAsia"/>
          <w:szCs w:val="24"/>
          <w:lang w:eastAsia="zh-CN"/>
        </w:rPr>
      </w:pPr>
    </w:p>
    <w:p w14:paraId="435D8C26" w14:textId="6D04078B" w:rsidR="00FB0824" w:rsidRDefault="00FB0824">
      <w:pPr>
        <w:spacing w:line="240" w:lineRule="auto"/>
        <w:rPr>
          <w:rFonts w:eastAsiaTheme="minorEastAsia"/>
          <w:sz w:val="24"/>
          <w:lang w:eastAsia="zh-CN"/>
        </w:rPr>
      </w:pPr>
      <w:r>
        <w:rPr>
          <w:rFonts w:eastAsiaTheme="minorEastAsia"/>
          <w:lang w:eastAsia="zh-CN"/>
        </w:rPr>
        <w:br w:type="page"/>
      </w:r>
    </w:p>
    <w:p w14:paraId="7E463358" w14:textId="77777777" w:rsidR="00FB0824" w:rsidRPr="00C77073" w:rsidRDefault="00FB0824" w:rsidP="00FB0824">
      <w:pPr>
        <w:tabs>
          <w:tab w:val="left" w:pos="0"/>
          <w:tab w:val="left" w:pos="864"/>
          <w:tab w:val="left" w:pos="1440"/>
        </w:tabs>
        <w:suppressAutoHyphens/>
        <w:jc w:val="center"/>
        <w:rPr>
          <w:spacing w:val="-3"/>
          <w:sz w:val="24"/>
        </w:rPr>
      </w:pPr>
      <w:bookmarkStart w:id="3" w:name="_Hlk132799686"/>
      <w:r w:rsidRPr="00C77073">
        <w:rPr>
          <w:spacing w:val="-3"/>
          <w:sz w:val="24"/>
        </w:rPr>
        <w:lastRenderedPageBreak/>
        <w:t>NOTARY ACKNOWLEDGMENT</w:t>
      </w:r>
    </w:p>
    <w:p w14:paraId="662CC555" w14:textId="500AC27E" w:rsidR="00FB0824" w:rsidRPr="00C77073" w:rsidRDefault="00FB0824" w:rsidP="00FB0824">
      <w:pPr>
        <w:tabs>
          <w:tab w:val="left" w:pos="0"/>
          <w:tab w:val="left" w:pos="864"/>
          <w:tab w:val="left" w:pos="1440"/>
        </w:tabs>
        <w:suppressAutoHyphens/>
        <w:rPr>
          <w:spacing w:val="-3"/>
          <w:sz w:val="24"/>
        </w:rPr>
      </w:pPr>
      <w:r>
        <w:rPr>
          <w:rFonts w:ascii="Calibri" w:hAnsi="Calibri" w:cs="Calibri"/>
          <w:noProof/>
          <w:sz w:val="22"/>
        </w:rPr>
        <mc:AlternateContent>
          <mc:Choice Requires="wps">
            <w:drawing>
              <wp:anchor distT="45720" distB="45720" distL="114300" distR="114300" simplePos="0" relativeHeight="251658240" behindDoc="0" locked="0" layoutInCell="1" allowOverlap="1" wp14:anchorId="38DA0D5C" wp14:editId="61352CF6">
                <wp:simplePos x="0" y="0"/>
                <wp:positionH relativeFrom="margin">
                  <wp:align>center</wp:align>
                </wp:positionH>
                <wp:positionV relativeFrom="paragraph">
                  <wp:posOffset>311150</wp:posOffset>
                </wp:positionV>
                <wp:extent cx="5699760" cy="769620"/>
                <wp:effectExtent l="9525" t="6350" r="5715" b="8255"/>
                <wp:wrapSquare wrapText="bothSides"/>
                <wp:docPr id="13942356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9760" cy="769620"/>
                        </a:xfrm>
                        <a:prstGeom prst="rect">
                          <a:avLst/>
                        </a:prstGeom>
                        <a:solidFill>
                          <a:srgbClr val="FFFFFF"/>
                        </a:solidFill>
                        <a:ln w="9525">
                          <a:solidFill>
                            <a:srgbClr val="000000"/>
                          </a:solidFill>
                          <a:miter lim="800000"/>
                          <a:headEnd/>
                          <a:tailEnd/>
                        </a:ln>
                      </wps:spPr>
                      <wps:txbx>
                        <w:txbxContent>
                          <w:p w14:paraId="203F5213" w14:textId="77777777" w:rsidR="00FB0824" w:rsidRPr="00C77073" w:rsidRDefault="00FB0824" w:rsidP="00FB0824">
                            <w:pPr>
                              <w:rPr>
                                <w:sz w:val="24"/>
                                <w:szCs w:val="24"/>
                              </w:rPr>
                            </w:pPr>
                            <w:r w:rsidRPr="00C77073">
                              <w:rPr>
                                <w:sz w:val="24"/>
                                <w:szCs w:val="24"/>
                              </w:rPr>
                              <w:t>A Notary Public or other officer completing this certificate verifies only the identity of the individual who signed the document to which this certificate is attached, and not the truthfulness, accuracy, or validity of that document.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38DA0D5C" id="_x0000_t202" coordsize="21600,21600" o:spt="202" path="m,l,21600r21600,l21600,xe">
                <v:stroke joinstyle="miter"/>
                <v:path gradientshapeok="t" o:connecttype="rect"/>
              </v:shapetype>
              <v:shape id="Text Box 5" o:spid="_x0000_s1026" type="#_x0000_t202" style="position:absolute;margin-left:0;margin-top:24.5pt;width:448.8pt;height:60.6pt;z-index:25165824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L7MFgIAACsEAAAOAAAAZHJzL2Uyb0RvYy54bWysU9tu2zAMfR+wfxD0vjgJcmmMOkWXLsOA&#10;7gJ0+wBZlmNhsqhRSuzs60fJSRp028swPQiUSB2Sh0e3d31r2EGh12ALPhmNOVNWQqXtruDfvm7f&#10;3HDmg7CVMGBVwY/K87v161e3ncvVFBowlUJGINbnnSt4E4LLs8zLRrXCj8ApS84asBWBjrjLKhQd&#10;obcmm47Hi6wDrByCVN7T7cPg5OuEX9dKhs917VVgpuBUW0g7pr2Me7a+FfkOhWu0PJUh/qGKVmhL&#10;SS9QDyIItkf9G1SrJYKHOowktBnUtZYq9UDdTMYvunlqhFOpFyLHuwtN/v/Byk+HJ/cFWejfQk8D&#10;TE149wjyu2cWNo2wO3WPCF2jREWJJ5GyrHM+Pz2NVPvcR5Cy+wgVDVnsAySgvsY2skJ9MkKnARwv&#10;pKs+MEmX88VqtVyQS5JvuVgtpmkqmcjPrx368F5By6JRcKShJnRxePQhViPyc0hM5sHoaquNSQfc&#10;lRuD7CBIANu0UgMvwoxlXcFX8+l8IOCvEOO0/gTR6kBKNrot+M0lSOSRtne2SjoLQpvBppKNPfEY&#10;qRtIDH3ZU2Dks4TqSIwiDIqlH0ZGA/iTs47UWnD/Yy9QcWY+WJrKajKbRXmnw2y+JA4ZXnvKa4+w&#10;kqAKHjgbzE0YvsTeod41lOmsg3ua5FYnkp+rOtVNikzcn35PlPz1OUU9//H1LwAAAP//AwBQSwME&#10;FAAGAAgAAAAhABPocdHcAAAABwEAAA8AAABkcnMvZG93bnJldi54bWxMj8FuwjAQRO+V+g/WIvWC&#10;wCktAdI4qEXi1BMp3E28TSLidWobCH/f7YmeRqsZzbzN14PtxAV9aB0peJ4mIJAqZ1qqFey/tpMl&#10;iBA1Gd05QgU3DLAuHh9ynRl3pR1eylgLLqGQaQVNjH0mZagatDpMXY/E3rfzVkc+fS2N11cut52c&#10;JUkqrW6JFxrd46bB6lSerYL0p3wZfx7MmHa37Yev7Nxs9nOlnkbD+xuIiEO8h+EPn9GhYKajO5MJ&#10;olPAj0QFrytWdperRQriyLFFMgNZ5PI/f/ELAAD//wMAUEsBAi0AFAAGAAgAAAAhALaDOJL+AAAA&#10;4QEAABMAAAAAAAAAAAAAAAAAAAAAAFtDb250ZW50X1R5cGVzXS54bWxQSwECLQAUAAYACAAAACEA&#10;OP0h/9YAAACUAQAACwAAAAAAAAAAAAAAAAAvAQAAX3JlbHMvLnJlbHNQSwECLQAUAAYACAAAACEA&#10;cXC+zBYCAAArBAAADgAAAAAAAAAAAAAAAAAuAgAAZHJzL2Uyb0RvYy54bWxQSwECLQAUAAYACAAA&#10;ACEAE+hx0dwAAAAHAQAADwAAAAAAAAAAAAAAAABwBAAAZHJzL2Rvd25yZXYueG1sUEsFBgAAAAAE&#10;AAQA8wAAAHkFAAAAAA==&#10;">
                <v:textbox style="mso-fit-shape-to-text:t">
                  <w:txbxContent>
                    <w:p w14:paraId="203F5213" w14:textId="77777777" w:rsidR="00FB0824" w:rsidRPr="00C77073" w:rsidRDefault="00FB0824" w:rsidP="00FB0824">
                      <w:pPr>
                        <w:rPr>
                          <w:sz w:val="24"/>
                          <w:szCs w:val="24"/>
                        </w:rPr>
                      </w:pPr>
                      <w:r w:rsidRPr="00C77073">
                        <w:rPr>
                          <w:sz w:val="24"/>
                          <w:szCs w:val="24"/>
                        </w:rPr>
                        <w:t>A Notary Public or other officer completing this certificate verifies only the identity of the individual who signed the document to which this certificate is attached, and not the truthfulness, accuracy, or validity of that document.</w:t>
                      </w:r>
                    </w:p>
                  </w:txbxContent>
                </v:textbox>
                <w10:wrap type="square" anchorx="margin"/>
              </v:shape>
            </w:pict>
          </mc:Fallback>
        </mc:AlternateContent>
      </w:r>
    </w:p>
    <w:p w14:paraId="73EEE049" w14:textId="77777777" w:rsidR="00FB0824" w:rsidRDefault="00FB0824" w:rsidP="00FB0824">
      <w:pPr>
        <w:tabs>
          <w:tab w:val="left" w:pos="0"/>
          <w:tab w:val="left" w:pos="864"/>
          <w:tab w:val="left" w:pos="1440"/>
        </w:tabs>
        <w:suppressAutoHyphens/>
        <w:rPr>
          <w:spacing w:val="-3"/>
          <w:sz w:val="24"/>
        </w:rPr>
      </w:pPr>
    </w:p>
    <w:p w14:paraId="5E9B2C36" w14:textId="674C448E" w:rsidR="00FB0824" w:rsidRPr="00C77073" w:rsidRDefault="00FB0824" w:rsidP="00FB0824">
      <w:pPr>
        <w:tabs>
          <w:tab w:val="left" w:pos="0"/>
          <w:tab w:val="left" w:pos="864"/>
          <w:tab w:val="left" w:pos="1440"/>
        </w:tabs>
        <w:suppressAutoHyphens/>
        <w:rPr>
          <w:spacing w:val="-3"/>
          <w:sz w:val="24"/>
        </w:rPr>
      </w:pPr>
      <w:r w:rsidRPr="00C77073">
        <w:rPr>
          <w:spacing w:val="-3"/>
          <w:sz w:val="24"/>
        </w:rPr>
        <w:t>STATE OF</w:t>
      </w:r>
      <w:r w:rsidRPr="00C77073">
        <w:rPr>
          <w:spacing w:val="-3"/>
          <w:sz w:val="24"/>
          <w:u w:val="single"/>
        </w:rPr>
        <w:tab/>
      </w:r>
      <w:r w:rsidRPr="00C77073">
        <w:rPr>
          <w:spacing w:val="-3"/>
          <w:sz w:val="24"/>
          <w:u w:val="single"/>
        </w:rPr>
        <w:tab/>
      </w:r>
      <w:r w:rsidRPr="00C77073">
        <w:rPr>
          <w:spacing w:val="-3"/>
          <w:sz w:val="24"/>
          <w:u w:val="single"/>
        </w:rPr>
        <w:tab/>
        <w:t>)</w:t>
      </w:r>
    </w:p>
    <w:p w14:paraId="01FC07C3" w14:textId="77777777" w:rsidR="00FB0824" w:rsidRPr="00C77073" w:rsidRDefault="00FB0824" w:rsidP="00FB0824">
      <w:pPr>
        <w:tabs>
          <w:tab w:val="left" w:pos="0"/>
          <w:tab w:val="left" w:pos="864"/>
          <w:tab w:val="left" w:pos="1440"/>
        </w:tabs>
        <w:suppressAutoHyphens/>
        <w:rPr>
          <w:spacing w:val="-3"/>
          <w:sz w:val="24"/>
        </w:rPr>
      </w:pPr>
      <w:r w:rsidRPr="00C77073">
        <w:rPr>
          <w:spacing w:val="-3"/>
          <w:sz w:val="24"/>
        </w:rPr>
        <w:tab/>
      </w:r>
      <w:r w:rsidRPr="00C77073">
        <w:rPr>
          <w:spacing w:val="-3"/>
          <w:sz w:val="24"/>
        </w:rPr>
        <w:tab/>
      </w:r>
      <w:r w:rsidRPr="00C77073">
        <w:rPr>
          <w:spacing w:val="-3"/>
          <w:sz w:val="24"/>
        </w:rPr>
        <w:tab/>
      </w:r>
      <w:r w:rsidRPr="00C77073">
        <w:rPr>
          <w:spacing w:val="-3"/>
          <w:sz w:val="24"/>
        </w:rPr>
        <w:tab/>
        <w:t>)</w:t>
      </w:r>
    </w:p>
    <w:p w14:paraId="3CC265C8" w14:textId="77777777" w:rsidR="00FB0824" w:rsidRPr="00C77073" w:rsidRDefault="00FB0824" w:rsidP="00FB0824">
      <w:pPr>
        <w:tabs>
          <w:tab w:val="left" w:pos="0"/>
          <w:tab w:val="left" w:pos="864"/>
          <w:tab w:val="left" w:pos="1440"/>
        </w:tabs>
        <w:suppressAutoHyphens/>
        <w:rPr>
          <w:spacing w:val="-3"/>
          <w:sz w:val="24"/>
        </w:rPr>
      </w:pPr>
      <w:r w:rsidRPr="00C77073">
        <w:rPr>
          <w:spacing w:val="-3"/>
          <w:sz w:val="24"/>
        </w:rPr>
        <w:t>COUNTY OF</w:t>
      </w:r>
      <w:r w:rsidRPr="00C77073">
        <w:rPr>
          <w:spacing w:val="-3"/>
          <w:sz w:val="24"/>
        </w:rPr>
        <w:tab/>
        <w:t>____________</w:t>
      </w:r>
      <w:r w:rsidRPr="00C77073">
        <w:rPr>
          <w:spacing w:val="-3"/>
          <w:sz w:val="24"/>
          <w:u w:val="single"/>
        </w:rPr>
        <w:tab/>
      </w:r>
      <w:r w:rsidRPr="00C77073">
        <w:rPr>
          <w:spacing w:val="-3"/>
          <w:sz w:val="24"/>
        </w:rPr>
        <w:t>)</w:t>
      </w:r>
      <w:r w:rsidRPr="00C77073">
        <w:rPr>
          <w:spacing w:val="-3"/>
          <w:sz w:val="24"/>
        </w:rPr>
        <w:tab/>
      </w:r>
      <w:r w:rsidRPr="00C77073">
        <w:rPr>
          <w:spacing w:val="-3"/>
          <w:sz w:val="24"/>
        </w:rPr>
        <w:tab/>
      </w:r>
    </w:p>
    <w:p w14:paraId="08C78E5E" w14:textId="77777777" w:rsidR="00FB0824" w:rsidRPr="00C77073" w:rsidRDefault="00FB0824" w:rsidP="00FB0824">
      <w:pPr>
        <w:tabs>
          <w:tab w:val="left" w:pos="0"/>
          <w:tab w:val="left" w:pos="864"/>
          <w:tab w:val="left" w:pos="1440"/>
        </w:tabs>
        <w:suppressAutoHyphens/>
        <w:rPr>
          <w:spacing w:val="-3"/>
          <w:sz w:val="24"/>
        </w:rPr>
      </w:pPr>
    </w:p>
    <w:p w14:paraId="6AAD550F" w14:textId="1C84A9F7" w:rsidR="00FB0824" w:rsidRPr="00C77073" w:rsidRDefault="00FB0824" w:rsidP="00FB0824">
      <w:pPr>
        <w:tabs>
          <w:tab w:val="left" w:pos="0"/>
          <w:tab w:val="left" w:pos="864"/>
          <w:tab w:val="left" w:pos="1440"/>
        </w:tabs>
        <w:suppressAutoHyphens/>
        <w:jc w:val="both"/>
        <w:rPr>
          <w:spacing w:val="-3"/>
          <w:sz w:val="24"/>
        </w:rPr>
      </w:pPr>
      <w:r w:rsidRPr="00C77073">
        <w:rPr>
          <w:spacing w:val="-3"/>
          <w:sz w:val="24"/>
        </w:rPr>
        <w:t xml:space="preserve">On ______________________, before me, ______________________________, a Notary Public, </w:t>
      </w:r>
      <w:r>
        <w:rPr>
          <w:spacing w:val="-3"/>
          <w:sz w:val="24"/>
          <w:lang w:eastAsia="zh-CN"/>
        </w:rPr>
        <w:t>remotely</w:t>
      </w:r>
      <w:r w:rsidRPr="00C77073">
        <w:rPr>
          <w:spacing w:val="-3"/>
          <w:sz w:val="24"/>
        </w:rPr>
        <w:t xml:space="preserve"> appeared</w:t>
      </w:r>
      <w:r w:rsidRPr="00C77073">
        <w:rPr>
          <w:spacing w:val="-3"/>
          <w:sz w:val="24"/>
          <w:u w:val="single"/>
        </w:rPr>
        <w:tab/>
      </w:r>
      <w:r w:rsidRPr="00C77073">
        <w:rPr>
          <w:spacing w:val="-3"/>
          <w:sz w:val="24"/>
          <w:u w:val="single"/>
        </w:rPr>
        <w:tab/>
      </w:r>
      <w:r w:rsidRPr="00C77073">
        <w:rPr>
          <w:spacing w:val="-3"/>
          <w:sz w:val="24"/>
          <w:u w:val="single"/>
        </w:rPr>
        <w:tab/>
      </w:r>
      <w:r w:rsidRPr="00C77073">
        <w:rPr>
          <w:spacing w:val="-3"/>
          <w:sz w:val="24"/>
          <w:u w:val="single"/>
        </w:rPr>
        <w:tab/>
      </w:r>
      <w:r w:rsidRPr="00C77073">
        <w:rPr>
          <w:spacing w:val="-3"/>
          <w:sz w:val="24"/>
        </w:rPr>
        <w:t>, who proved to me on the basis of satisfactory evidence to be the person(s) whose name(s) is/are subscribed to the within instrument and acknowledged to me that he/she/they executed the same in his/her/their authorized capacity(</w:t>
      </w:r>
      <w:proofErr w:type="spellStart"/>
      <w:r w:rsidRPr="00C77073">
        <w:rPr>
          <w:spacing w:val="-3"/>
          <w:sz w:val="24"/>
        </w:rPr>
        <w:t>ies</w:t>
      </w:r>
      <w:proofErr w:type="spellEnd"/>
      <w:r w:rsidRPr="00C77073">
        <w:rPr>
          <w:spacing w:val="-3"/>
          <w:sz w:val="24"/>
        </w:rPr>
        <w:t>), and that by his/her/their signature on the instrument the person(s), or the entity on behalf of which the person(s) acted, executed the instrument.</w:t>
      </w:r>
    </w:p>
    <w:p w14:paraId="16A50109" w14:textId="77777777" w:rsidR="00FB0824" w:rsidRPr="00C77073" w:rsidRDefault="00FB0824" w:rsidP="00FB0824">
      <w:pPr>
        <w:tabs>
          <w:tab w:val="left" w:pos="0"/>
          <w:tab w:val="left" w:pos="864"/>
          <w:tab w:val="left" w:pos="1440"/>
        </w:tabs>
        <w:suppressAutoHyphens/>
        <w:rPr>
          <w:spacing w:val="-3"/>
          <w:sz w:val="24"/>
        </w:rPr>
      </w:pPr>
    </w:p>
    <w:p w14:paraId="53256EEA" w14:textId="77777777" w:rsidR="00FB0824" w:rsidRPr="00C77073" w:rsidRDefault="00FB0824" w:rsidP="00FB0824">
      <w:pPr>
        <w:tabs>
          <w:tab w:val="left" w:pos="0"/>
          <w:tab w:val="left" w:pos="864"/>
          <w:tab w:val="left" w:pos="1440"/>
        </w:tabs>
        <w:suppressAutoHyphens/>
        <w:rPr>
          <w:spacing w:val="-3"/>
          <w:sz w:val="24"/>
        </w:rPr>
      </w:pPr>
      <w:r w:rsidRPr="00C77073">
        <w:rPr>
          <w:spacing w:val="-3"/>
          <w:sz w:val="24"/>
        </w:rPr>
        <w:t xml:space="preserve">I certify under PENALTY OF PERJURY under the law of the State of </w:t>
      </w:r>
      <w:r w:rsidRPr="00C77073">
        <w:rPr>
          <w:spacing w:val="-3"/>
          <w:sz w:val="24"/>
          <w:u w:val="single"/>
        </w:rPr>
        <w:tab/>
      </w:r>
      <w:r w:rsidRPr="00C77073">
        <w:rPr>
          <w:spacing w:val="-3"/>
          <w:sz w:val="24"/>
          <w:u w:val="single"/>
        </w:rPr>
        <w:tab/>
      </w:r>
      <w:r w:rsidRPr="00C77073">
        <w:rPr>
          <w:spacing w:val="-3"/>
          <w:sz w:val="24"/>
          <w:u w:val="single"/>
        </w:rPr>
        <w:tab/>
      </w:r>
      <w:r w:rsidRPr="00C77073">
        <w:rPr>
          <w:spacing w:val="-3"/>
          <w:sz w:val="24"/>
        </w:rPr>
        <w:t xml:space="preserve"> that the foregoing paragraph is true and correct.</w:t>
      </w:r>
    </w:p>
    <w:p w14:paraId="5E1CED22" w14:textId="77777777" w:rsidR="00FB0824" w:rsidRPr="00C77073" w:rsidRDefault="00FB0824" w:rsidP="00FB0824">
      <w:pPr>
        <w:tabs>
          <w:tab w:val="left" w:pos="0"/>
          <w:tab w:val="left" w:pos="864"/>
          <w:tab w:val="left" w:pos="1440"/>
        </w:tabs>
        <w:suppressAutoHyphens/>
        <w:rPr>
          <w:spacing w:val="-3"/>
          <w:sz w:val="24"/>
        </w:rPr>
      </w:pPr>
    </w:p>
    <w:p w14:paraId="16C2214C" w14:textId="77777777" w:rsidR="00FB0824" w:rsidRPr="00C77073" w:rsidRDefault="00FB0824" w:rsidP="00FB0824">
      <w:pPr>
        <w:tabs>
          <w:tab w:val="left" w:pos="0"/>
          <w:tab w:val="left" w:pos="864"/>
          <w:tab w:val="left" w:pos="1440"/>
        </w:tabs>
        <w:suppressAutoHyphens/>
        <w:rPr>
          <w:spacing w:val="-3"/>
          <w:sz w:val="24"/>
        </w:rPr>
      </w:pPr>
      <w:r w:rsidRPr="00C77073">
        <w:rPr>
          <w:spacing w:val="-3"/>
          <w:sz w:val="24"/>
        </w:rPr>
        <w:t>WITNESS my hand and official seal.</w:t>
      </w:r>
    </w:p>
    <w:p w14:paraId="30842253" w14:textId="77777777" w:rsidR="00FB0824" w:rsidRPr="00C77073" w:rsidRDefault="00FB0824" w:rsidP="00FB0824">
      <w:pPr>
        <w:tabs>
          <w:tab w:val="left" w:pos="0"/>
          <w:tab w:val="left" w:pos="864"/>
          <w:tab w:val="left" w:pos="1440"/>
        </w:tabs>
        <w:suppressAutoHyphens/>
        <w:rPr>
          <w:spacing w:val="-3"/>
          <w:sz w:val="24"/>
        </w:rPr>
      </w:pPr>
    </w:p>
    <w:p w14:paraId="58258917" w14:textId="77777777" w:rsidR="00FB0824" w:rsidRPr="00C77073" w:rsidRDefault="00FB0824" w:rsidP="00FB0824">
      <w:pPr>
        <w:tabs>
          <w:tab w:val="left" w:pos="0"/>
          <w:tab w:val="left" w:pos="864"/>
          <w:tab w:val="left" w:pos="1440"/>
        </w:tabs>
        <w:suppressAutoHyphens/>
        <w:rPr>
          <w:spacing w:val="-3"/>
          <w:sz w:val="24"/>
        </w:rPr>
      </w:pPr>
    </w:p>
    <w:p w14:paraId="33092760" w14:textId="77777777" w:rsidR="00FB0824" w:rsidRPr="00C77073" w:rsidRDefault="00FB0824" w:rsidP="00FB0824">
      <w:r w:rsidRPr="00C77073">
        <w:rPr>
          <w:spacing w:val="-3"/>
          <w:sz w:val="24"/>
        </w:rPr>
        <w:t>_______________________________________</w:t>
      </w:r>
    </w:p>
    <w:p w14:paraId="0138568F" w14:textId="77777777" w:rsidR="00FB0824" w:rsidRPr="00C77073" w:rsidRDefault="00FB0824" w:rsidP="00FB0824">
      <w:pPr>
        <w:tabs>
          <w:tab w:val="left" w:pos="0"/>
          <w:tab w:val="left" w:pos="864"/>
          <w:tab w:val="left" w:pos="1440"/>
        </w:tabs>
        <w:suppressAutoHyphens/>
        <w:rPr>
          <w:spacing w:val="-3"/>
          <w:sz w:val="24"/>
        </w:rPr>
      </w:pPr>
      <w:r w:rsidRPr="00C77073">
        <w:rPr>
          <w:spacing w:val="-3"/>
          <w:sz w:val="24"/>
        </w:rPr>
        <w:t>Notary Public</w:t>
      </w:r>
    </w:p>
    <w:bookmarkEnd w:id="3"/>
    <w:p w14:paraId="695D66C4" w14:textId="77777777" w:rsidR="00FB0824" w:rsidRPr="00C77073" w:rsidRDefault="00FB0824" w:rsidP="00FB0824">
      <w:pPr>
        <w:tabs>
          <w:tab w:val="left" w:pos="0"/>
          <w:tab w:val="left" w:pos="864"/>
          <w:tab w:val="left" w:pos="1440"/>
        </w:tabs>
        <w:suppressAutoHyphens/>
        <w:ind w:left="720" w:hanging="720"/>
        <w:rPr>
          <w:spacing w:val="-3"/>
          <w:sz w:val="24"/>
        </w:rPr>
      </w:pPr>
    </w:p>
    <w:p w14:paraId="35924F69" w14:textId="77777777" w:rsidR="008E0E9C" w:rsidRDefault="008E0E9C" w:rsidP="007A075B">
      <w:pPr>
        <w:pStyle w:val="BodyText"/>
        <w:ind w:left="3600"/>
        <w:rPr>
          <w:rFonts w:eastAsia="Times New Roman"/>
          <w:szCs w:val="24"/>
        </w:rPr>
      </w:pPr>
    </w:p>
    <w:p w14:paraId="1A35A11E" w14:textId="363FA0D4" w:rsidR="009078CC" w:rsidRDefault="009078CC" w:rsidP="00140A4A">
      <w:pPr>
        <w:spacing w:line="240" w:lineRule="auto"/>
        <w:rPr>
          <w:noProof/>
        </w:rPr>
      </w:pPr>
    </w:p>
    <w:p w14:paraId="4923C885" w14:textId="3DE9103B" w:rsidR="00567B13" w:rsidRDefault="002E6FEB" w:rsidP="00140A4A">
      <w:pPr>
        <w:spacing w:line="240" w:lineRule="auto"/>
        <w:rPr>
          <w:noProof/>
        </w:rPr>
      </w:pPr>
      <w:r>
        <w:rPr>
          <w:noProof/>
        </w:rPr>
        <w:lastRenderedPageBreak/>
        <w:drawing>
          <wp:anchor distT="0" distB="0" distL="114300" distR="114300" simplePos="0" relativeHeight="251658242" behindDoc="0" locked="0" layoutInCell="1" allowOverlap="1" wp14:anchorId="674738F6" wp14:editId="7867F415">
            <wp:simplePos x="0" y="0"/>
            <wp:positionH relativeFrom="column">
              <wp:posOffset>245660</wp:posOffset>
            </wp:positionH>
            <wp:positionV relativeFrom="paragraph">
              <wp:posOffset>199</wp:posOffset>
            </wp:positionV>
            <wp:extent cx="3714750" cy="2495550"/>
            <wp:effectExtent l="0" t="0" r="0" b="0"/>
            <wp:wrapSquare wrapText="bothSides"/>
            <wp:docPr id="696357762" name="drawing" descr="A person's face on a pass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57762" name=""/>
                    <pic:cNvPicPr/>
                  </pic:nvPicPr>
                  <pic:blipFill>
                    <a:blip r:embed="rId8">
                      <a:extLst>
                        <a:ext uri="{28A0092B-C50C-407E-A947-70E740481C1C}">
                          <a14:useLocalDpi xmlns:a14="http://schemas.microsoft.com/office/drawing/2010/main" val="0"/>
                        </a:ext>
                      </a:extLst>
                    </a:blip>
                    <a:stretch>
                      <a:fillRect/>
                    </a:stretch>
                  </pic:blipFill>
                  <pic:spPr>
                    <a:xfrm>
                      <a:off x="0" y="0"/>
                      <a:ext cx="3714750" cy="2495550"/>
                    </a:xfrm>
                    <a:prstGeom prst="rect">
                      <a:avLst/>
                    </a:prstGeom>
                  </pic:spPr>
                </pic:pic>
              </a:graphicData>
            </a:graphic>
          </wp:anchor>
        </w:drawing>
      </w:r>
    </w:p>
    <w:p w14:paraId="65798889" w14:textId="19CC2828" w:rsidR="00567B13" w:rsidRPr="00771A6B" w:rsidRDefault="00567B13" w:rsidP="00771A6B"/>
    <w:p w14:paraId="4A66E15C" w14:textId="77777777" w:rsidR="00567B13" w:rsidRPr="00771A6B" w:rsidRDefault="00567B13" w:rsidP="00771A6B"/>
    <w:p w14:paraId="2447651F" w14:textId="77777777" w:rsidR="00567B13" w:rsidRDefault="00567B13" w:rsidP="00140A4A">
      <w:pPr>
        <w:spacing w:line="240" w:lineRule="auto"/>
        <w:rPr>
          <w:noProof/>
        </w:rPr>
      </w:pPr>
    </w:p>
    <w:p w14:paraId="14B194F5" w14:textId="7EE1BDC5" w:rsidR="00567B13" w:rsidRDefault="00567B13" w:rsidP="00140A4A">
      <w:pPr>
        <w:spacing w:line="240" w:lineRule="auto"/>
        <w:rPr>
          <w:noProof/>
        </w:rPr>
      </w:pPr>
    </w:p>
    <w:p w14:paraId="1A45F66A" w14:textId="35EF71AF" w:rsidR="00567B13" w:rsidRDefault="00567B13" w:rsidP="79A0E615">
      <w:pPr>
        <w:spacing w:line="240" w:lineRule="auto"/>
      </w:pPr>
    </w:p>
    <w:p w14:paraId="06DF7DF6" w14:textId="77777777" w:rsidR="00567B13" w:rsidRDefault="00567B13" w:rsidP="00140A4A">
      <w:pPr>
        <w:spacing w:line="240" w:lineRule="auto"/>
        <w:rPr>
          <w:noProof/>
        </w:rPr>
      </w:pPr>
    </w:p>
    <w:p w14:paraId="4479E9B8" w14:textId="77777777" w:rsidR="002E6FEB" w:rsidRDefault="002E6FEB">
      <w:pPr>
        <w:spacing w:line="240" w:lineRule="auto"/>
        <w:ind w:firstLine="720"/>
        <w:rPr>
          <w:noProof/>
          <w:sz w:val="24"/>
          <w:szCs w:val="24"/>
        </w:rPr>
      </w:pPr>
    </w:p>
    <w:p w14:paraId="123CB389" w14:textId="77777777" w:rsidR="002E6FEB" w:rsidRDefault="002E6FEB">
      <w:pPr>
        <w:spacing w:line="240" w:lineRule="auto"/>
        <w:ind w:firstLine="720"/>
        <w:rPr>
          <w:noProof/>
          <w:sz w:val="24"/>
          <w:szCs w:val="24"/>
        </w:rPr>
      </w:pPr>
    </w:p>
    <w:p w14:paraId="177D313D" w14:textId="77777777" w:rsidR="002E6FEB" w:rsidRDefault="002E6FEB">
      <w:pPr>
        <w:spacing w:line="240" w:lineRule="auto"/>
        <w:ind w:firstLine="720"/>
        <w:rPr>
          <w:noProof/>
          <w:sz w:val="24"/>
          <w:szCs w:val="24"/>
        </w:rPr>
      </w:pPr>
    </w:p>
    <w:p w14:paraId="1D79B2C3" w14:textId="77777777" w:rsidR="002E6FEB" w:rsidRDefault="002E6FEB">
      <w:pPr>
        <w:spacing w:line="240" w:lineRule="auto"/>
        <w:ind w:firstLine="720"/>
        <w:rPr>
          <w:noProof/>
          <w:sz w:val="24"/>
          <w:szCs w:val="24"/>
        </w:rPr>
      </w:pPr>
    </w:p>
    <w:p w14:paraId="7CA31AFC" w14:textId="77777777" w:rsidR="002E6FEB" w:rsidRDefault="002E6FEB">
      <w:pPr>
        <w:spacing w:line="240" w:lineRule="auto"/>
        <w:ind w:firstLine="720"/>
        <w:rPr>
          <w:noProof/>
          <w:sz w:val="24"/>
          <w:szCs w:val="24"/>
        </w:rPr>
      </w:pPr>
    </w:p>
    <w:p w14:paraId="2F2A56D1" w14:textId="77777777" w:rsidR="002E6FEB" w:rsidRDefault="002E6FEB">
      <w:pPr>
        <w:spacing w:line="240" w:lineRule="auto"/>
        <w:ind w:firstLine="720"/>
        <w:rPr>
          <w:noProof/>
          <w:sz w:val="24"/>
          <w:szCs w:val="24"/>
        </w:rPr>
      </w:pPr>
    </w:p>
    <w:p w14:paraId="77E9A8B2" w14:textId="77777777" w:rsidR="002E6FEB" w:rsidRDefault="002E6FEB">
      <w:pPr>
        <w:spacing w:line="240" w:lineRule="auto"/>
        <w:ind w:firstLine="720"/>
        <w:rPr>
          <w:noProof/>
          <w:sz w:val="24"/>
          <w:szCs w:val="24"/>
        </w:rPr>
      </w:pPr>
    </w:p>
    <w:p w14:paraId="5CCA4CBD" w14:textId="77777777" w:rsidR="002E6FEB" w:rsidRDefault="002E6FEB">
      <w:pPr>
        <w:spacing w:line="240" w:lineRule="auto"/>
        <w:ind w:firstLine="720"/>
        <w:rPr>
          <w:noProof/>
          <w:sz w:val="24"/>
          <w:szCs w:val="24"/>
        </w:rPr>
      </w:pPr>
    </w:p>
    <w:p w14:paraId="7B849C35" w14:textId="59F9BCBC" w:rsidR="00284C86" w:rsidRDefault="00567B13">
      <w:pPr>
        <w:spacing w:line="240" w:lineRule="auto"/>
        <w:ind w:firstLine="720"/>
        <w:rPr>
          <w:noProof/>
          <w:sz w:val="24"/>
          <w:szCs w:val="24"/>
          <w:lang w:eastAsia="zh-CN"/>
        </w:rPr>
      </w:pPr>
      <w:r w:rsidRPr="3A745FC4">
        <w:rPr>
          <w:noProof/>
          <w:sz w:val="24"/>
          <w:szCs w:val="24"/>
        </w:rPr>
        <w:t>Power of Attorney</w:t>
      </w:r>
      <w:r w:rsidR="00FB206B" w:rsidRPr="3A745FC4">
        <w:rPr>
          <w:noProof/>
          <w:sz w:val="24"/>
          <w:szCs w:val="24"/>
          <w:lang w:eastAsia="zh-CN"/>
        </w:rPr>
        <w:t xml:space="preserve"> </w:t>
      </w:r>
    </w:p>
    <w:p w14:paraId="1C331D8A" w14:textId="4B1E6C92" w:rsidR="00284C86" w:rsidRDefault="00284C86">
      <w:pPr>
        <w:spacing w:line="240" w:lineRule="auto"/>
        <w:ind w:firstLine="720"/>
        <w:rPr>
          <w:noProof/>
          <w:sz w:val="24"/>
          <w:szCs w:val="24"/>
          <w:lang w:eastAsia="zh-CN"/>
        </w:rPr>
      </w:pPr>
    </w:p>
    <w:p w14:paraId="5C806D09" w14:textId="693800B1" w:rsidR="00284C86" w:rsidRDefault="002E6FEB">
      <w:pPr>
        <w:spacing w:line="240" w:lineRule="auto"/>
        <w:ind w:firstLine="720"/>
        <w:rPr>
          <w:noProof/>
          <w:sz w:val="24"/>
          <w:szCs w:val="24"/>
          <w:lang w:eastAsia="zh-CN"/>
        </w:rPr>
      </w:pPr>
      <w:r>
        <w:rPr>
          <w:noProof/>
        </w:rPr>
        <w:drawing>
          <wp:anchor distT="0" distB="0" distL="114300" distR="114300" simplePos="0" relativeHeight="251658241" behindDoc="1" locked="0" layoutInCell="1" allowOverlap="1" wp14:anchorId="57BA200F" wp14:editId="67375C71">
            <wp:simplePos x="0" y="0"/>
            <wp:positionH relativeFrom="column">
              <wp:posOffset>258445</wp:posOffset>
            </wp:positionH>
            <wp:positionV relativeFrom="paragraph">
              <wp:posOffset>7620</wp:posOffset>
            </wp:positionV>
            <wp:extent cx="3589020" cy="4790440"/>
            <wp:effectExtent l="0" t="0" r="0" b="0"/>
            <wp:wrapNone/>
            <wp:docPr id="10573598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59869" name=""/>
                    <pic:cNvPicPr/>
                  </pic:nvPicPr>
                  <pic:blipFill>
                    <a:blip r:embed="rId9">
                      <a:extLst>
                        <a:ext uri="{28A0092B-C50C-407E-A947-70E740481C1C}">
                          <a14:useLocalDpi xmlns:a14="http://schemas.microsoft.com/office/drawing/2010/main"/>
                        </a:ext>
                      </a:extLst>
                    </a:blip>
                    <a:stretch>
                      <a:fillRect/>
                    </a:stretch>
                  </pic:blipFill>
                  <pic:spPr>
                    <a:xfrm>
                      <a:off x="0" y="0"/>
                      <a:ext cx="3589020" cy="4790440"/>
                    </a:xfrm>
                    <a:prstGeom prst="rect">
                      <a:avLst/>
                    </a:prstGeom>
                  </pic:spPr>
                </pic:pic>
              </a:graphicData>
            </a:graphic>
            <wp14:sizeRelH relativeFrom="page">
              <wp14:pctWidth>0</wp14:pctWidth>
            </wp14:sizeRelH>
            <wp14:sizeRelV relativeFrom="page">
              <wp14:pctHeight>0</wp14:pctHeight>
            </wp14:sizeRelV>
          </wp:anchor>
        </w:drawing>
      </w:r>
    </w:p>
    <w:p w14:paraId="004F15BB" w14:textId="07CD458F" w:rsidR="00284C86" w:rsidRDefault="00284C86">
      <w:pPr>
        <w:spacing w:line="240" w:lineRule="auto"/>
        <w:ind w:firstLine="720"/>
        <w:rPr>
          <w:noProof/>
          <w:sz w:val="24"/>
          <w:szCs w:val="24"/>
          <w:lang w:eastAsia="zh-CN"/>
        </w:rPr>
      </w:pPr>
    </w:p>
    <w:p w14:paraId="5A0AF252" w14:textId="03DFCD44" w:rsidR="00284C86" w:rsidRDefault="00284C86">
      <w:pPr>
        <w:spacing w:line="240" w:lineRule="auto"/>
        <w:ind w:firstLine="720"/>
        <w:rPr>
          <w:noProof/>
          <w:sz w:val="24"/>
          <w:szCs w:val="24"/>
          <w:lang w:eastAsia="zh-CN"/>
        </w:rPr>
      </w:pPr>
    </w:p>
    <w:p w14:paraId="24890611" w14:textId="6546AABF" w:rsidR="00284C86" w:rsidRDefault="00284C86">
      <w:pPr>
        <w:spacing w:line="240" w:lineRule="auto"/>
        <w:ind w:firstLine="720"/>
        <w:rPr>
          <w:noProof/>
          <w:sz w:val="24"/>
          <w:szCs w:val="24"/>
          <w:lang w:eastAsia="zh-CN"/>
        </w:rPr>
      </w:pPr>
    </w:p>
    <w:p w14:paraId="715AD340" w14:textId="398E029F" w:rsidR="00284C86" w:rsidRDefault="00284C86">
      <w:pPr>
        <w:spacing w:line="240" w:lineRule="auto"/>
        <w:ind w:firstLine="720"/>
        <w:rPr>
          <w:noProof/>
          <w:sz w:val="24"/>
          <w:szCs w:val="24"/>
          <w:lang w:eastAsia="zh-CN"/>
        </w:rPr>
      </w:pPr>
    </w:p>
    <w:p w14:paraId="05F74FA2" w14:textId="157F2E43" w:rsidR="00284C86" w:rsidRDefault="00284C86" w:rsidP="79A0E615">
      <w:pPr>
        <w:spacing w:line="240" w:lineRule="auto"/>
        <w:ind w:firstLine="720"/>
      </w:pPr>
    </w:p>
    <w:p w14:paraId="44CA584A" w14:textId="77777777" w:rsidR="00284C86" w:rsidRDefault="00284C86">
      <w:pPr>
        <w:spacing w:line="240" w:lineRule="auto"/>
        <w:ind w:firstLine="720"/>
        <w:rPr>
          <w:noProof/>
          <w:sz w:val="24"/>
          <w:szCs w:val="24"/>
          <w:lang w:eastAsia="zh-CN"/>
        </w:rPr>
      </w:pPr>
    </w:p>
    <w:p w14:paraId="6527D8CA" w14:textId="77777777" w:rsidR="00284C86" w:rsidRDefault="00284C86">
      <w:pPr>
        <w:spacing w:line="240" w:lineRule="auto"/>
        <w:ind w:firstLine="720"/>
        <w:rPr>
          <w:noProof/>
          <w:sz w:val="24"/>
          <w:szCs w:val="24"/>
          <w:lang w:eastAsia="zh-CN"/>
        </w:rPr>
      </w:pPr>
    </w:p>
    <w:p w14:paraId="443C2714" w14:textId="6B00815A" w:rsidR="00284C86" w:rsidRDefault="00284C86" w:rsidP="79A0E615">
      <w:pPr>
        <w:spacing w:line="240" w:lineRule="auto"/>
        <w:rPr>
          <w:noProof/>
          <w:sz w:val="24"/>
          <w:szCs w:val="24"/>
          <w:lang w:eastAsia="zh-CN"/>
        </w:rPr>
      </w:pPr>
    </w:p>
    <w:p w14:paraId="4DE8E540" w14:textId="606CAFE3" w:rsidR="00284C86" w:rsidRDefault="00284C86">
      <w:pPr>
        <w:spacing w:line="240" w:lineRule="auto"/>
        <w:ind w:firstLine="720"/>
        <w:rPr>
          <w:noProof/>
          <w:sz w:val="24"/>
          <w:szCs w:val="24"/>
          <w:lang w:eastAsia="zh-CN"/>
        </w:rPr>
      </w:pPr>
    </w:p>
    <w:p w14:paraId="14C622E5" w14:textId="52EBB028" w:rsidR="00284C86" w:rsidRDefault="00284C86" w:rsidP="79A0E615">
      <w:pPr>
        <w:spacing w:line="240" w:lineRule="auto"/>
      </w:pPr>
    </w:p>
    <w:p w14:paraId="77E27EED" w14:textId="6ECFB8B3" w:rsidR="00284C86" w:rsidRDefault="00284C86">
      <w:pPr>
        <w:spacing w:line="240" w:lineRule="auto"/>
        <w:ind w:firstLine="720"/>
        <w:rPr>
          <w:noProof/>
          <w:sz w:val="24"/>
          <w:szCs w:val="24"/>
          <w:lang w:eastAsia="zh-CN"/>
        </w:rPr>
      </w:pPr>
    </w:p>
    <w:p w14:paraId="6ED68D05" w14:textId="0C4858EA" w:rsidR="00567B13" w:rsidRPr="00771A6B" w:rsidRDefault="00567B13" w:rsidP="007A4D69">
      <w:pPr>
        <w:spacing w:line="240" w:lineRule="auto"/>
      </w:pPr>
    </w:p>
    <w:p w14:paraId="63613AAC" w14:textId="441C9CCE" w:rsidR="3A745FC4" w:rsidRDefault="3A745FC4" w:rsidP="3A745FC4">
      <w:pPr>
        <w:spacing w:line="240" w:lineRule="auto"/>
      </w:pPr>
    </w:p>
    <w:p w14:paraId="7E1B3842" w14:textId="31B113FA" w:rsidR="3A745FC4" w:rsidRDefault="3A745FC4" w:rsidP="3A745FC4">
      <w:pPr>
        <w:spacing w:line="240" w:lineRule="auto"/>
      </w:pPr>
    </w:p>
    <w:p w14:paraId="6C75BA12" w14:textId="57B79371" w:rsidR="3A745FC4" w:rsidRDefault="3A745FC4" w:rsidP="3A745FC4">
      <w:pPr>
        <w:spacing w:line="240" w:lineRule="auto"/>
      </w:pPr>
    </w:p>
    <w:p w14:paraId="0B8ABDA0" w14:textId="42B3DFE7" w:rsidR="3A745FC4" w:rsidRDefault="3A745FC4" w:rsidP="3A745FC4">
      <w:pPr>
        <w:spacing w:line="240" w:lineRule="auto"/>
      </w:pPr>
    </w:p>
    <w:p w14:paraId="0ABEDF36" w14:textId="6999146A" w:rsidR="3A745FC4" w:rsidRDefault="3A745FC4" w:rsidP="3A745FC4">
      <w:pPr>
        <w:spacing w:line="240" w:lineRule="auto"/>
      </w:pPr>
    </w:p>
    <w:p w14:paraId="0DA0645C" w14:textId="14694D11" w:rsidR="3A745FC4" w:rsidRDefault="3A745FC4" w:rsidP="3A745FC4">
      <w:pPr>
        <w:spacing w:line="240" w:lineRule="auto"/>
      </w:pPr>
    </w:p>
    <w:p w14:paraId="6120ECCA" w14:textId="2751B2CF" w:rsidR="3A745FC4" w:rsidRDefault="3A745FC4" w:rsidP="3A745FC4">
      <w:pPr>
        <w:spacing w:line="240" w:lineRule="auto"/>
      </w:pPr>
    </w:p>
    <w:p w14:paraId="7DA4D8EC" w14:textId="4E8EB8FE" w:rsidR="3A745FC4" w:rsidRDefault="3A745FC4" w:rsidP="3A745FC4">
      <w:pPr>
        <w:spacing w:line="240" w:lineRule="auto"/>
      </w:pPr>
    </w:p>
    <w:p w14:paraId="33C70078" w14:textId="6D11AEF6" w:rsidR="3A745FC4" w:rsidRDefault="3A745FC4" w:rsidP="3A745FC4">
      <w:pPr>
        <w:spacing w:line="240" w:lineRule="auto"/>
      </w:pPr>
    </w:p>
    <w:p w14:paraId="37E1580B" w14:textId="5AB0722A" w:rsidR="3A745FC4" w:rsidRDefault="3A745FC4" w:rsidP="3A745FC4">
      <w:pPr>
        <w:spacing w:line="240" w:lineRule="auto"/>
      </w:pPr>
    </w:p>
    <w:p w14:paraId="7285510E" w14:textId="5B16851E" w:rsidR="3A745FC4" w:rsidRDefault="3A745FC4" w:rsidP="3A745FC4">
      <w:pPr>
        <w:spacing w:line="240" w:lineRule="auto"/>
      </w:pPr>
    </w:p>
    <w:p w14:paraId="22772A72" w14:textId="4A2593A1" w:rsidR="3A745FC4" w:rsidRDefault="3A745FC4" w:rsidP="3A745FC4">
      <w:pPr>
        <w:spacing w:line="240" w:lineRule="auto"/>
      </w:pPr>
    </w:p>
    <w:p w14:paraId="020C5ED3" w14:textId="4C5F90B8" w:rsidR="3A745FC4" w:rsidRDefault="3A745FC4" w:rsidP="3A745FC4">
      <w:pPr>
        <w:spacing w:line="240" w:lineRule="auto"/>
      </w:pPr>
    </w:p>
    <w:p w14:paraId="6E65E076" w14:textId="5CB910EA" w:rsidR="3A745FC4" w:rsidRDefault="3A745FC4" w:rsidP="3A745FC4">
      <w:pPr>
        <w:spacing w:line="240" w:lineRule="auto"/>
      </w:pPr>
    </w:p>
    <w:p w14:paraId="44617AC6" w14:textId="6BA81307" w:rsidR="3A745FC4" w:rsidRDefault="3A745FC4" w:rsidP="3A745FC4">
      <w:pPr>
        <w:spacing w:line="240" w:lineRule="auto"/>
      </w:pPr>
    </w:p>
    <w:p w14:paraId="12BC185C" w14:textId="7E11206F" w:rsidR="3A745FC4" w:rsidRDefault="3A745FC4" w:rsidP="3A745FC4">
      <w:pPr>
        <w:spacing w:line="240" w:lineRule="auto"/>
      </w:pPr>
    </w:p>
    <w:p w14:paraId="420CBEB6" w14:textId="165C9542" w:rsidR="3A745FC4" w:rsidRDefault="3A745FC4" w:rsidP="3A745FC4">
      <w:pPr>
        <w:spacing w:line="240" w:lineRule="auto"/>
      </w:pPr>
    </w:p>
    <w:p w14:paraId="1C6DBFE9" w14:textId="1B4777DE" w:rsidR="3A745FC4" w:rsidRDefault="3A745FC4" w:rsidP="3A745FC4">
      <w:pPr>
        <w:spacing w:line="240" w:lineRule="auto"/>
      </w:pPr>
    </w:p>
    <w:p w14:paraId="4B841873" w14:textId="4F61EEDE" w:rsidR="3A745FC4" w:rsidRDefault="3A745FC4" w:rsidP="3A745FC4">
      <w:pPr>
        <w:spacing w:line="240" w:lineRule="auto"/>
      </w:pPr>
    </w:p>
    <w:p w14:paraId="5ECF95D1" w14:textId="037A0C07" w:rsidR="3A745FC4" w:rsidRDefault="3A745FC4" w:rsidP="0BAA3394">
      <w:pPr>
        <w:spacing w:line="240" w:lineRule="auto"/>
      </w:pPr>
    </w:p>
    <w:p w14:paraId="720C11EB" w14:textId="47835E1A" w:rsidR="0BAA3394" w:rsidRDefault="0BAA3394" w:rsidP="0BAA3394">
      <w:pPr>
        <w:spacing w:line="240" w:lineRule="auto"/>
      </w:pPr>
    </w:p>
    <w:p w14:paraId="695AF2EE" w14:textId="29993651" w:rsidR="00D90321" w:rsidRPr="006E4FD4" w:rsidRDefault="65961EFE" w:rsidP="0BAA3394">
      <w:pPr>
        <w:tabs>
          <w:tab w:val="left" w:pos="7308"/>
        </w:tabs>
        <w:spacing w:line="240" w:lineRule="auto"/>
      </w:pPr>
      <w:r w:rsidRPr="00587E8C">
        <w:rPr>
          <w:sz w:val="24"/>
          <w:szCs w:val="24"/>
        </w:rPr>
        <w:t xml:space="preserve">      </w:t>
      </w:r>
      <w:r w:rsidR="00567B13" w:rsidRPr="00587E8C">
        <w:rPr>
          <w:sz w:val="24"/>
          <w:szCs w:val="24"/>
        </w:rPr>
        <w:t>Intended Father</w:t>
      </w:r>
    </w:p>
    <w:sectPr w:rsidR="00D90321" w:rsidRPr="006E4FD4" w:rsidSect="00587E8C">
      <w:headerReference w:type="default" r:id="rId10"/>
      <w:footerReference w:type="default" r:id="rId11"/>
      <w:pgSz w:w="12240" w:h="15840" w:code="1"/>
      <w:pgMar w:top="-1440" w:right="153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DA4B4" w14:textId="77777777" w:rsidR="00E65336" w:rsidRDefault="00E65336">
      <w:pPr>
        <w:spacing w:line="240" w:lineRule="auto"/>
      </w:pPr>
      <w:r>
        <w:separator/>
      </w:r>
    </w:p>
  </w:endnote>
  <w:endnote w:type="continuationSeparator" w:id="0">
    <w:p w14:paraId="47430DE6" w14:textId="77777777" w:rsidR="00E65336" w:rsidRDefault="00E65336">
      <w:pPr>
        <w:spacing w:line="240" w:lineRule="auto"/>
      </w:pPr>
      <w:r>
        <w:continuationSeparator/>
      </w:r>
    </w:p>
  </w:endnote>
  <w:endnote w:type="continuationNotice" w:id="1">
    <w:p w14:paraId="2799617D" w14:textId="77777777" w:rsidR="00E65336" w:rsidRDefault="00E6533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3C839" w14:textId="5F2E994E" w:rsidR="006B7B51" w:rsidRDefault="006B7B51">
    <w:pPr>
      <w:pStyle w:val="Footer"/>
      <w:spacing w:line="240" w:lineRule="auto"/>
    </w:pPr>
    <w:r>
      <w:t xml:space="preserve">Page </w:t>
    </w:r>
    <w:r>
      <w:fldChar w:fldCharType="begin"/>
    </w:r>
    <w:r>
      <w:instrText xml:space="preserve"> PAGE </w:instrText>
    </w:r>
    <w:r>
      <w:fldChar w:fldCharType="separate"/>
    </w:r>
    <w:r w:rsidR="00C92C58">
      <w:rPr>
        <w:noProof/>
      </w:rPr>
      <w:t>2</w:t>
    </w:r>
    <w:r>
      <w:fldChar w:fldCharType="end"/>
    </w:r>
    <w:r>
      <w:t xml:space="preserve"> of </w:t>
    </w:r>
    <w:r w:rsidR="00B35824">
      <w:rPr>
        <w:noProof/>
      </w:rPr>
      <w:fldChar w:fldCharType="begin"/>
    </w:r>
    <w:r w:rsidR="00B35824">
      <w:rPr>
        <w:noProof/>
      </w:rPr>
      <w:instrText xml:space="preserve"> NUMPAGES </w:instrText>
    </w:r>
    <w:r w:rsidR="00B35824">
      <w:rPr>
        <w:noProof/>
      </w:rPr>
      <w:fldChar w:fldCharType="separate"/>
    </w:r>
    <w:r w:rsidR="00C92C58">
      <w:rPr>
        <w:noProof/>
      </w:rPr>
      <w:t>2</w:t>
    </w:r>
    <w:r w:rsidR="00B35824">
      <w:rPr>
        <w:noProof/>
      </w:rPr>
      <w:fldChar w:fldCharType="end"/>
    </w:r>
    <w:r w:rsidR="00FB5C2A">
      <w:rPr>
        <w:noProof/>
      </w:rPr>
      <w:t xml:space="preserve">                                                        </w:t>
    </w:r>
    <w:r w:rsidR="00D7384B">
      <w:rPr>
        <w:noProof/>
      </w:rPr>
      <w:t>SPECIAL POWER OF ATTORNEY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2E951" w14:textId="77777777" w:rsidR="00E65336" w:rsidRDefault="00E65336">
      <w:pPr>
        <w:spacing w:line="240" w:lineRule="auto"/>
      </w:pPr>
      <w:r>
        <w:separator/>
      </w:r>
    </w:p>
  </w:footnote>
  <w:footnote w:type="continuationSeparator" w:id="0">
    <w:p w14:paraId="4938C9A4" w14:textId="77777777" w:rsidR="00E65336" w:rsidRDefault="00E65336">
      <w:pPr>
        <w:spacing w:line="240" w:lineRule="auto"/>
      </w:pPr>
      <w:r>
        <w:continuationSeparator/>
      </w:r>
    </w:p>
  </w:footnote>
  <w:footnote w:type="continuationNotice" w:id="1">
    <w:p w14:paraId="647CDFF5" w14:textId="77777777" w:rsidR="00E65336" w:rsidRDefault="00E6533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32D99" w14:textId="6D4BDB31" w:rsidR="006B7B51" w:rsidRDefault="00520F9B">
    <w:pPr>
      <w:pStyle w:val="Header"/>
    </w:pPr>
    <w:r>
      <w:rPr>
        <w:noProof/>
        <w:lang w:eastAsia="zh-CN"/>
      </w:rPr>
      <mc:AlternateContent>
        <mc:Choice Requires="wps">
          <w:drawing>
            <wp:anchor distT="0" distB="0" distL="114300" distR="114300" simplePos="0" relativeHeight="251658243" behindDoc="0" locked="0" layoutInCell="1" allowOverlap="1" wp14:anchorId="28937AB2" wp14:editId="645007E5">
              <wp:simplePos x="0" y="0"/>
              <wp:positionH relativeFrom="margin">
                <wp:posOffset>-640080</wp:posOffset>
              </wp:positionH>
              <wp:positionV relativeFrom="margin">
                <wp:posOffset>0</wp:posOffset>
              </wp:positionV>
              <wp:extent cx="457200" cy="8229600"/>
              <wp:effectExtent l="0" t="0" r="1905" b="0"/>
              <wp:wrapNone/>
              <wp:docPr id="4" name="Line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229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9E65CE" w14:textId="77777777" w:rsidR="006B7B51" w:rsidRDefault="006B7B51">
                          <w:pPr>
                            <w:jc w:val="right"/>
                          </w:pPr>
                          <w:r>
                            <w:t>1</w:t>
                          </w:r>
                        </w:p>
                        <w:p w14:paraId="15B478E3" w14:textId="77777777" w:rsidR="006B7B51" w:rsidRDefault="006B7B51">
                          <w:pPr>
                            <w:jc w:val="right"/>
                          </w:pPr>
                          <w:r>
                            <w:t>2</w:t>
                          </w:r>
                        </w:p>
                        <w:p w14:paraId="478E6944" w14:textId="77777777" w:rsidR="006B7B51" w:rsidRDefault="006B7B51">
                          <w:pPr>
                            <w:jc w:val="right"/>
                          </w:pPr>
                          <w:r>
                            <w:t>3</w:t>
                          </w:r>
                        </w:p>
                        <w:p w14:paraId="3D693683" w14:textId="77777777" w:rsidR="006B7B51" w:rsidRDefault="006B7B51">
                          <w:pPr>
                            <w:jc w:val="right"/>
                          </w:pPr>
                          <w:r>
                            <w:t>4</w:t>
                          </w:r>
                        </w:p>
                        <w:p w14:paraId="085D0D25" w14:textId="77777777" w:rsidR="006B7B51" w:rsidRDefault="006B7B51">
                          <w:pPr>
                            <w:jc w:val="right"/>
                          </w:pPr>
                          <w:r>
                            <w:t>5</w:t>
                          </w:r>
                        </w:p>
                        <w:p w14:paraId="74CDF7D7" w14:textId="77777777" w:rsidR="006B7B51" w:rsidRDefault="006B7B51">
                          <w:pPr>
                            <w:jc w:val="right"/>
                          </w:pPr>
                          <w:r>
                            <w:t>6</w:t>
                          </w:r>
                        </w:p>
                        <w:p w14:paraId="1CA9E42D" w14:textId="77777777" w:rsidR="006B7B51" w:rsidRDefault="006B7B51">
                          <w:pPr>
                            <w:jc w:val="right"/>
                          </w:pPr>
                          <w:r>
                            <w:t>7</w:t>
                          </w:r>
                        </w:p>
                        <w:p w14:paraId="3CA34992" w14:textId="77777777" w:rsidR="006B7B51" w:rsidRDefault="006B7B51">
                          <w:pPr>
                            <w:jc w:val="right"/>
                          </w:pPr>
                          <w:r>
                            <w:t>8</w:t>
                          </w:r>
                        </w:p>
                        <w:p w14:paraId="5F4A3ADB" w14:textId="77777777" w:rsidR="006B7B51" w:rsidRDefault="006B7B51">
                          <w:pPr>
                            <w:jc w:val="right"/>
                          </w:pPr>
                          <w:r>
                            <w:t>9</w:t>
                          </w:r>
                        </w:p>
                        <w:p w14:paraId="3DC0D513" w14:textId="77777777" w:rsidR="006B7B51" w:rsidRDefault="006B7B51">
                          <w:pPr>
                            <w:jc w:val="right"/>
                          </w:pPr>
                          <w:r>
                            <w:t>10</w:t>
                          </w:r>
                        </w:p>
                        <w:p w14:paraId="29BB1ADC" w14:textId="77777777" w:rsidR="006B7B51" w:rsidRDefault="006B7B51">
                          <w:pPr>
                            <w:jc w:val="right"/>
                          </w:pPr>
                          <w:r>
                            <w:t>11</w:t>
                          </w:r>
                        </w:p>
                        <w:p w14:paraId="0A02456A" w14:textId="77777777" w:rsidR="006B7B51" w:rsidRDefault="006B7B51">
                          <w:pPr>
                            <w:jc w:val="right"/>
                          </w:pPr>
                          <w:r>
                            <w:t>12</w:t>
                          </w:r>
                        </w:p>
                        <w:p w14:paraId="142D9EAB" w14:textId="77777777" w:rsidR="006B7B51" w:rsidRDefault="006B7B51">
                          <w:pPr>
                            <w:jc w:val="right"/>
                          </w:pPr>
                          <w:r>
                            <w:t>13</w:t>
                          </w:r>
                        </w:p>
                        <w:p w14:paraId="352CD193" w14:textId="77777777" w:rsidR="006B7B51" w:rsidRDefault="006B7B51">
                          <w:pPr>
                            <w:jc w:val="right"/>
                          </w:pPr>
                          <w:r>
                            <w:t>14</w:t>
                          </w:r>
                        </w:p>
                        <w:p w14:paraId="1370CADF" w14:textId="77777777" w:rsidR="006B7B51" w:rsidRDefault="006B7B51">
                          <w:pPr>
                            <w:jc w:val="right"/>
                          </w:pPr>
                          <w:r>
                            <w:t>15</w:t>
                          </w:r>
                        </w:p>
                        <w:p w14:paraId="69239803" w14:textId="77777777" w:rsidR="006B7B51" w:rsidRDefault="006B7B51">
                          <w:pPr>
                            <w:jc w:val="right"/>
                          </w:pPr>
                          <w:r>
                            <w:t>16</w:t>
                          </w:r>
                        </w:p>
                        <w:p w14:paraId="158BA47A" w14:textId="77777777" w:rsidR="006B7B51" w:rsidRDefault="006B7B51">
                          <w:pPr>
                            <w:jc w:val="right"/>
                          </w:pPr>
                          <w:r>
                            <w:t>17</w:t>
                          </w:r>
                        </w:p>
                        <w:p w14:paraId="293199B0" w14:textId="77777777" w:rsidR="006B7B51" w:rsidRDefault="006B7B51">
                          <w:pPr>
                            <w:jc w:val="right"/>
                          </w:pPr>
                          <w:r>
                            <w:t>18</w:t>
                          </w:r>
                        </w:p>
                        <w:p w14:paraId="6EE1C5B5" w14:textId="77777777" w:rsidR="006B7B51" w:rsidRDefault="006B7B51">
                          <w:pPr>
                            <w:jc w:val="right"/>
                          </w:pPr>
                          <w:r>
                            <w:t>19</w:t>
                          </w:r>
                        </w:p>
                        <w:p w14:paraId="666AA99C" w14:textId="77777777" w:rsidR="006B7B51" w:rsidRDefault="006B7B51">
                          <w:pPr>
                            <w:jc w:val="right"/>
                          </w:pPr>
                          <w:r>
                            <w:t>20</w:t>
                          </w:r>
                        </w:p>
                        <w:p w14:paraId="24F9C56D" w14:textId="77777777" w:rsidR="006B7B51" w:rsidRDefault="006B7B51">
                          <w:pPr>
                            <w:jc w:val="right"/>
                          </w:pPr>
                          <w:r>
                            <w:t>21</w:t>
                          </w:r>
                        </w:p>
                        <w:p w14:paraId="1D17B4D3" w14:textId="77777777" w:rsidR="006B7B51" w:rsidRDefault="006B7B51">
                          <w:pPr>
                            <w:jc w:val="right"/>
                          </w:pPr>
                          <w:r>
                            <w:t>22</w:t>
                          </w:r>
                        </w:p>
                        <w:p w14:paraId="3180CE68" w14:textId="77777777" w:rsidR="006B7B51" w:rsidRDefault="006B7B51">
                          <w:pPr>
                            <w:jc w:val="right"/>
                          </w:pPr>
                          <w:r>
                            <w:t>23</w:t>
                          </w:r>
                        </w:p>
                        <w:p w14:paraId="357B37C2" w14:textId="77777777" w:rsidR="006B7B51" w:rsidRDefault="006B7B51">
                          <w:pPr>
                            <w:jc w:val="right"/>
                          </w:pPr>
                          <w:r>
                            <w:t>24</w:t>
                          </w:r>
                        </w:p>
                        <w:p w14:paraId="5316EE5C" w14:textId="77777777" w:rsidR="006B7B51" w:rsidRDefault="006B7B51">
                          <w:pPr>
                            <w:jc w:val="right"/>
                          </w:pPr>
                          <w:r>
                            <w:t>25</w:t>
                          </w:r>
                        </w:p>
                        <w:p w14:paraId="31C313F1" w14:textId="77777777" w:rsidR="006B7B51" w:rsidRDefault="006B7B51">
                          <w:pPr>
                            <w:jc w:val="right"/>
                          </w:pPr>
                          <w:r>
                            <w:t>26</w:t>
                          </w:r>
                        </w:p>
                        <w:p w14:paraId="23E0DA32" w14:textId="77777777" w:rsidR="006B7B51" w:rsidRDefault="006B7B51">
                          <w:pPr>
                            <w:jc w:val="right"/>
                          </w:pPr>
                          <w:r>
                            <w:t>27</w:t>
                          </w:r>
                        </w:p>
                        <w:p w14:paraId="041F7B3F" w14:textId="77777777" w:rsidR="006B7B51" w:rsidRDefault="006B7B51">
                          <w:pPr>
                            <w:jc w:val="right"/>
                          </w:pPr>
                          <w:r>
                            <w:t>28</w:t>
                          </w:r>
                        </w:p>
                        <w:p w14:paraId="46C7D383" w14:textId="77777777" w:rsidR="006B7B51" w:rsidRDefault="006B7B51">
                          <w:pPr>
                            <w:jc w:val="right"/>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28937AB2" id="_x0000_t202" coordsize="21600,21600" o:spt="202" path="m,l,21600r21600,l21600,xe">
              <v:stroke joinstyle="miter"/>
              <v:path gradientshapeok="t" o:connecttype="rect"/>
            </v:shapetype>
            <v:shape id="LineNumbers" o:spid="_x0000_s1027" type="#_x0000_t202" style="position:absolute;margin-left:-50.4pt;margin-top:0;width:36pt;height:9in;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6S14QEAAK4DAAAOAAAAZHJzL2Uyb0RvYy54bWysU9tu2zAMfR+wfxD0vjgJtq4z4hRdigwD&#10;ugvQ7QNkWY6NyaJGKrGzrx8l2+m2vhXzg0BK5CHPIb25GTorTgapBVfI1WIphXEaqtYdCvn92/7V&#10;tRQUlKuUBWcKeTYkb7YvX2x6n5s1NGArg4JBHOW9L2QTgs+zjHRjOkUL8MbxYw3YqcAuHrIKVc/o&#10;nc3Wy+VV1gNWHkEbIr69Gx/lNuHXtdHhS12TCcIWknsL6cR0lvHMthuVH1D5ptVTG+oZXXSqdVz0&#10;AnWnghJHbJ9Ada1GIKjDQkOXQV232iQOzGa1/IfNQ6O8SVxYHPIXmej/werPpwf/FUUY3sPAA0wk&#10;yN+D/kHCwa5R7mBuEaFvjKq48CpKlvWe8ik1Sk05RZCy/wQVD1kdAySgocYuqsI8BaPzAM4X0c0Q&#10;hObL12/e8iCl0Px0vV6/u2InllD5nO2RwgcDnYhGIZGHmtDV6Z7CGDqHxGIEtq32rbXJwUO5syhO&#10;ihdgn74J/a8w62Kwg5g2IsabRDMyGzmGoRz4MdItoTozYYRxofgHYKMB/CVFz8tUSPp5VGiksB8d&#10;ixY3bzZwNsrZUE5zaiGDFKO5C2lDx5ZuWcy6TTwfK0+98VIkpaYFjlv3p5+iHn+z7W8AAAD//wMA&#10;UEsDBBQABgAIAAAAIQCiYPKm3QAAAAoBAAAPAAAAZHJzL2Rvd25yZXYueG1sTI8xT8MwFIR3JP6D&#10;9ZBYUGo3Q1RCnKq0sMHQUnV240cSNX6OYqdJ/z2PCcbTne6+K9az68QVh9B60rBcKBBIlbct1RqO&#10;X+/JCkSIhqzpPKGGGwZYl/d3hcmtn2iP10OsBZdQyI2GJsY+lzJUDToTFr5HYu/bD85ElkMt7WAm&#10;LnedTJXKpDMt8UJjetw2WF0Oo9OQ7YZx2tP2aXd8+zCffZ2eXm8nrR8f5s0LiIhz/AvDLz6jQ8lM&#10;Zz+SDaLTkCyVYvaogS+xn6QrlmcOps+ZAlkW8v+F8gcAAP//AwBQSwECLQAUAAYACAAAACEAtoM4&#10;kv4AAADhAQAAEwAAAAAAAAAAAAAAAAAAAAAAW0NvbnRlbnRfVHlwZXNdLnhtbFBLAQItABQABgAI&#10;AAAAIQA4/SH/1gAAAJQBAAALAAAAAAAAAAAAAAAAAC8BAABfcmVscy8ucmVsc1BLAQItABQABgAI&#10;AAAAIQASD6S14QEAAK4DAAAOAAAAAAAAAAAAAAAAAC4CAABkcnMvZTJvRG9jLnhtbFBLAQItABQA&#10;BgAIAAAAIQCiYPKm3QAAAAoBAAAPAAAAAAAAAAAAAAAAADsEAABkcnMvZG93bnJldi54bWxQSwUG&#10;AAAAAAQABADzAAAARQUAAAAA&#10;" stroked="f">
              <v:textbox inset="0,0,0,0">
                <w:txbxContent>
                  <w:p w14:paraId="569E65CE" w14:textId="77777777" w:rsidR="006B7B51" w:rsidRDefault="006B7B51">
                    <w:pPr>
                      <w:jc w:val="right"/>
                    </w:pPr>
                    <w:r>
                      <w:t>1</w:t>
                    </w:r>
                  </w:p>
                  <w:p w14:paraId="15B478E3" w14:textId="77777777" w:rsidR="006B7B51" w:rsidRDefault="006B7B51">
                    <w:pPr>
                      <w:jc w:val="right"/>
                    </w:pPr>
                    <w:r>
                      <w:t>2</w:t>
                    </w:r>
                  </w:p>
                  <w:p w14:paraId="478E6944" w14:textId="77777777" w:rsidR="006B7B51" w:rsidRDefault="006B7B51">
                    <w:pPr>
                      <w:jc w:val="right"/>
                    </w:pPr>
                    <w:r>
                      <w:t>3</w:t>
                    </w:r>
                  </w:p>
                  <w:p w14:paraId="3D693683" w14:textId="77777777" w:rsidR="006B7B51" w:rsidRDefault="006B7B51">
                    <w:pPr>
                      <w:jc w:val="right"/>
                    </w:pPr>
                    <w:r>
                      <w:t>4</w:t>
                    </w:r>
                  </w:p>
                  <w:p w14:paraId="085D0D25" w14:textId="77777777" w:rsidR="006B7B51" w:rsidRDefault="006B7B51">
                    <w:pPr>
                      <w:jc w:val="right"/>
                    </w:pPr>
                    <w:r>
                      <w:t>5</w:t>
                    </w:r>
                  </w:p>
                  <w:p w14:paraId="74CDF7D7" w14:textId="77777777" w:rsidR="006B7B51" w:rsidRDefault="006B7B51">
                    <w:pPr>
                      <w:jc w:val="right"/>
                    </w:pPr>
                    <w:r>
                      <w:t>6</w:t>
                    </w:r>
                  </w:p>
                  <w:p w14:paraId="1CA9E42D" w14:textId="77777777" w:rsidR="006B7B51" w:rsidRDefault="006B7B51">
                    <w:pPr>
                      <w:jc w:val="right"/>
                    </w:pPr>
                    <w:r>
                      <w:t>7</w:t>
                    </w:r>
                  </w:p>
                  <w:p w14:paraId="3CA34992" w14:textId="77777777" w:rsidR="006B7B51" w:rsidRDefault="006B7B51">
                    <w:pPr>
                      <w:jc w:val="right"/>
                    </w:pPr>
                    <w:r>
                      <w:t>8</w:t>
                    </w:r>
                  </w:p>
                  <w:p w14:paraId="5F4A3ADB" w14:textId="77777777" w:rsidR="006B7B51" w:rsidRDefault="006B7B51">
                    <w:pPr>
                      <w:jc w:val="right"/>
                    </w:pPr>
                    <w:r>
                      <w:t>9</w:t>
                    </w:r>
                  </w:p>
                  <w:p w14:paraId="3DC0D513" w14:textId="77777777" w:rsidR="006B7B51" w:rsidRDefault="006B7B51">
                    <w:pPr>
                      <w:jc w:val="right"/>
                    </w:pPr>
                    <w:r>
                      <w:t>10</w:t>
                    </w:r>
                  </w:p>
                  <w:p w14:paraId="29BB1ADC" w14:textId="77777777" w:rsidR="006B7B51" w:rsidRDefault="006B7B51">
                    <w:pPr>
                      <w:jc w:val="right"/>
                    </w:pPr>
                    <w:r>
                      <w:t>11</w:t>
                    </w:r>
                  </w:p>
                  <w:p w14:paraId="0A02456A" w14:textId="77777777" w:rsidR="006B7B51" w:rsidRDefault="006B7B51">
                    <w:pPr>
                      <w:jc w:val="right"/>
                    </w:pPr>
                    <w:r>
                      <w:t>12</w:t>
                    </w:r>
                  </w:p>
                  <w:p w14:paraId="142D9EAB" w14:textId="77777777" w:rsidR="006B7B51" w:rsidRDefault="006B7B51">
                    <w:pPr>
                      <w:jc w:val="right"/>
                    </w:pPr>
                    <w:r>
                      <w:t>13</w:t>
                    </w:r>
                  </w:p>
                  <w:p w14:paraId="352CD193" w14:textId="77777777" w:rsidR="006B7B51" w:rsidRDefault="006B7B51">
                    <w:pPr>
                      <w:jc w:val="right"/>
                    </w:pPr>
                    <w:r>
                      <w:t>14</w:t>
                    </w:r>
                  </w:p>
                  <w:p w14:paraId="1370CADF" w14:textId="77777777" w:rsidR="006B7B51" w:rsidRDefault="006B7B51">
                    <w:pPr>
                      <w:jc w:val="right"/>
                    </w:pPr>
                    <w:r>
                      <w:t>15</w:t>
                    </w:r>
                  </w:p>
                  <w:p w14:paraId="69239803" w14:textId="77777777" w:rsidR="006B7B51" w:rsidRDefault="006B7B51">
                    <w:pPr>
                      <w:jc w:val="right"/>
                    </w:pPr>
                    <w:r>
                      <w:t>16</w:t>
                    </w:r>
                  </w:p>
                  <w:p w14:paraId="158BA47A" w14:textId="77777777" w:rsidR="006B7B51" w:rsidRDefault="006B7B51">
                    <w:pPr>
                      <w:jc w:val="right"/>
                    </w:pPr>
                    <w:r>
                      <w:t>17</w:t>
                    </w:r>
                  </w:p>
                  <w:p w14:paraId="293199B0" w14:textId="77777777" w:rsidR="006B7B51" w:rsidRDefault="006B7B51">
                    <w:pPr>
                      <w:jc w:val="right"/>
                    </w:pPr>
                    <w:r>
                      <w:t>18</w:t>
                    </w:r>
                  </w:p>
                  <w:p w14:paraId="6EE1C5B5" w14:textId="77777777" w:rsidR="006B7B51" w:rsidRDefault="006B7B51">
                    <w:pPr>
                      <w:jc w:val="right"/>
                    </w:pPr>
                    <w:r>
                      <w:t>19</w:t>
                    </w:r>
                  </w:p>
                  <w:p w14:paraId="666AA99C" w14:textId="77777777" w:rsidR="006B7B51" w:rsidRDefault="006B7B51">
                    <w:pPr>
                      <w:jc w:val="right"/>
                    </w:pPr>
                    <w:r>
                      <w:t>20</w:t>
                    </w:r>
                  </w:p>
                  <w:p w14:paraId="24F9C56D" w14:textId="77777777" w:rsidR="006B7B51" w:rsidRDefault="006B7B51">
                    <w:pPr>
                      <w:jc w:val="right"/>
                    </w:pPr>
                    <w:r>
                      <w:t>21</w:t>
                    </w:r>
                  </w:p>
                  <w:p w14:paraId="1D17B4D3" w14:textId="77777777" w:rsidR="006B7B51" w:rsidRDefault="006B7B51">
                    <w:pPr>
                      <w:jc w:val="right"/>
                    </w:pPr>
                    <w:r>
                      <w:t>22</w:t>
                    </w:r>
                  </w:p>
                  <w:p w14:paraId="3180CE68" w14:textId="77777777" w:rsidR="006B7B51" w:rsidRDefault="006B7B51">
                    <w:pPr>
                      <w:jc w:val="right"/>
                    </w:pPr>
                    <w:r>
                      <w:t>23</w:t>
                    </w:r>
                  </w:p>
                  <w:p w14:paraId="357B37C2" w14:textId="77777777" w:rsidR="006B7B51" w:rsidRDefault="006B7B51">
                    <w:pPr>
                      <w:jc w:val="right"/>
                    </w:pPr>
                    <w:r>
                      <w:t>24</w:t>
                    </w:r>
                  </w:p>
                  <w:p w14:paraId="5316EE5C" w14:textId="77777777" w:rsidR="006B7B51" w:rsidRDefault="006B7B51">
                    <w:pPr>
                      <w:jc w:val="right"/>
                    </w:pPr>
                    <w:r>
                      <w:t>25</w:t>
                    </w:r>
                  </w:p>
                  <w:p w14:paraId="31C313F1" w14:textId="77777777" w:rsidR="006B7B51" w:rsidRDefault="006B7B51">
                    <w:pPr>
                      <w:jc w:val="right"/>
                    </w:pPr>
                    <w:r>
                      <w:t>26</w:t>
                    </w:r>
                  </w:p>
                  <w:p w14:paraId="23E0DA32" w14:textId="77777777" w:rsidR="006B7B51" w:rsidRDefault="006B7B51">
                    <w:pPr>
                      <w:jc w:val="right"/>
                    </w:pPr>
                    <w:r>
                      <w:t>27</w:t>
                    </w:r>
                  </w:p>
                  <w:p w14:paraId="041F7B3F" w14:textId="77777777" w:rsidR="006B7B51" w:rsidRDefault="006B7B51">
                    <w:pPr>
                      <w:jc w:val="right"/>
                    </w:pPr>
                    <w:r>
                      <w:t>28</w:t>
                    </w:r>
                  </w:p>
                  <w:p w14:paraId="46C7D383" w14:textId="77777777" w:rsidR="006B7B51" w:rsidRDefault="006B7B51">
                    <w:pPr>
                      <w:jc w:val="right"/>
                    </w:pPr>
                  </w:p>
                </w:txbxContent>
              </v:textbox>
              <w10:wrap anchorx="margin" anchory="margin"/>
            </v:shape>
          </w:pict>
        </mc:Fallback>
      </mc:AlternateContent>
    </w:r>
    <w:r>
      <w:rPr>
        <w:noProof/>
        <w:lang w:eastAsia="zh-CN"/>
      </w:rPr>
      <mc:AlternateContent>
        <mc:Choice Requires="wps">
          <w:drawing>
            <wp:anchor distT="0" distB="0" distL="114300" distR="114300" simplePos="0" relativeHeight="251658242" behindDoc="0" locked="0" layoutInCell="1" allowOverlap="1" wp14:anchorId="3CD6D56E" wp14:editId="38E42679">
              <wp:simplePos x="0" y="0"/>
              <wp:positionH relativeFrom="margin">
                <wp:posOffset>5943600</wp:posOffset>
              </wp:positionH>
              <wp:positionV relativeFrom="page">
                <wp:posOffset>0</wp:posOffset>
              </wp:positionV>
              <wp:extent cx="0" cy="10058400"/>
              <wp:effectExtent l="9525" t="9525" r="9525" b="9525"/>
              <wp:wrapNone/>
              <wp:docPr id="3" name="Right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49B0FA53">
            <v:line id="RightBorder" style="position:absolute;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o:spid="_x0000_s1026" from="468pt,0" to="468pt,11in" w14:anchorId="4E9FF2C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21wxQEAAG8DAAAOAAAAZHJzL2Uyb0RvYy54bWysU82O0zAQviPxDpbvNGmhaImarkSX5bJA&#10;tbs8wNR2EgvbY43dJn17bPeHBW6IHEaev29mvpmsbidr2EFR0OhaPp/VnCknUGrXt/z78/2bG85C&#10;BCfBoFMtP6rAb9evX61G36gFDmikIpZAXGhG3/IhRt9UVRCDshBm6JVLzg7JQkwq9ZUkGBO6NdWi&#10;rt9XI5L0hEKFkKx3JydfF/yuUyJ+67qgIjMtT73FIqnIXZbVegVNT+AHLc5twD90YUG7VPQKdQcR&#10;2J70X1BWC8KAXZwJtBV2nRaqzJCmmdd/TPM0gFdllkRO8Feawv+DFV8PW2JatvwtZw5sWtGj7of4&#10;MdGqKNMz+tCkqI3bUh5QTO7JP6D4EZjDzQCuV6XN56NPufOcUf2WkpXgU5Hd+AVlioF9xMLV1JHN&#10;kIkFNpWVHK8rUVNk4mQUyTqv6+XNu7rsq4LmkukpxM8KLcuPlhvtMl3QwOEhxNwJNJeQbHZ4r40p&#10;KzeOjS3/sFwsS0JAo2V25rBA/W5jiB0gH035yljJ8zKMcO9kARsUyE/ndwRtTu9U3LgzG5mAE5U7&#10;lMctXVhKWy1dni8wn81LvWT/+k/WPwEAAP//AwBQSwMEFAAGAAgAAAAhALvBIu7dAAAACQEAAA8A&#10;AABkcnMvZG93bnJldi54bWxMj8FOwzAQRO9I/IO1SFwqatNCVUKcCgG5cWkBcd3GSxIRr9PYbQNf&#10;zyIOcFlpNKPZN/lq9J060BDbwBYupwYUcRVcy7WFl+fyYgkqJmSHXWCy8EkRVsXpSY6ZC0de02GT&#10;aiUlHDO00KTUZ1rHqiGPcRp6YvHew+AxiRxq7QY8Srnv9MyYhfbYsnxosKf7hqqPzd5biOUr7cqv&#10;STUxb/M60Gz38PSI1p6fjXe3oBKN6S8MP/iCDoUwbcOeXVSdhZv5QrYkC3LF/pVbyV0vrwzoItf/&#10;FxTfAAAA//8DAFBLAQItABQABgAIAAAAIQC2gziS/gAAAOEBAAATAAAAAAAAAAAAAAAAAAAAAABb&#10;Q29udGVudF9UeXBlc10ueG1sUEsBAi0AFAAGAAgAAAAhADj9If/WAAAAlAEAAAsAAAAAAAAAAAAA&#10;AAAALwEAAF9yZWxzLy5yZWxzUEsBAi0AFAAGAAgAAAAhABxLbXDFAQAAbwMAAA4AAAAAAAAAAAAA&#10;AAAALgIAAGRycy9lMm9Eb2MueG1sUEsBAi0AFAAGAAgAAAAhALvBIu7dAAAACQEAAA8AAAAAAAAA&#10;AAAAAAAAHwQAAGRycy9kb3ducmV2LnhtbFBLBQYAAAAABAAEAPMAAAApBQAAAAA=&#10;">
              <w10:wrap anchorx="margin" anchory="page"/>
            </v:line>
          </w:pict>
        </mc:Fallback>
      </mc:AlternateContent>
    </w:r>
    <w:r>
      <w:rPr>
        <w:noProof/>
        <w:lang w:eastAsia="zh-CN"/>
      </w:rPr>
      <mc:AlternateContent>
        <mc:Choice Requires="wps">
          <w:drawing>
            <wp:anchor distT="0" distB="0" distL="114300" distR="114300" simplePos="0" relativeHeight="251658241" behindDoc="0" locked="0" layoutInCell="1" allowOverlap="1" wp14:anchorId="18C6C3D7" wp14:editId="4C0D9D08">
              <wp:simplePos x="0" y="0"/>
              <wp:positionH relativeFrom="margin">
                <wp:posOffset>-91440</wp:posOffset>
              </wp:positionH>
              <wp:positionV relativeFrom="page">
                <wp:posOffset>0</wp:posOffset>
              </wp:positionV>
              <wp:extent cx="0" cy="10058400"/>
              <wp:effectExtent l="13335" t="9525" r="5715" b="9525"/>
              <wp:wrapNone/>
              <wp:docPr id="2" name="LeftBorder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66D1C932">
            <v:line id="LeftBorder2" style="position:absolute;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o:spid="_x0000_s1026" from="-7.2pt,0" to="-7.2pt,11in" w14:anchorId="1EE8C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F0yxAEAAG8DAAAOAAAAZHJzL2Uyb0RvYy54bWysU9uO0zAQfUfiHyy/06QRRUvUdCW6LC8F&#10;Ku3yAVNfEgvHY43dpv17bPeyC7wh8jDy3M7MnJks74+jZQdFwaDr+HxWc6acQGlc3/Efz4/v7jgL&#10;EZwEi051/KQCv1+9fbOcfKsaHNBKRSyBuNBOvuNDjL6tqiAGNUKYoVcuOTXSCDGp1FeSYEroo62a&#10;uv5QTUjSEwoVQrI+nJ18VfC1ViJ+1zqoyGzHU2+xSCpyl2W1WkLbE/jBiEsb8A9djGBcKnqDeoAI&#10;bE/mL6jRCMKAOs4EjhVqbYQqM6Rp5vUf0zwN4FWZJZET/I2m8P9gxbfDlpiRHW84czCmFW2Ujp8S&#10;q4qaTM/kQ5ui1m5LeUBxdE9+g+JnYA7XA7helTafTz7lznNG9VtKVoJPRXbTV5QpBvYRC1dHTWOG&#10;TCywY1nJ6bYSdYxMnI0iWed1vbh7X5d9VdBeMz2F+EXhyPKj49a4TBe0cNiEmDuB9hqSzQ4fjbVl&#10;5daxqeMfF82iJAS0RmZnDgvU79aW2AHy0ZSvjJU8r8MI904WsEGB/Hx5RzD2/E7FrbuwkQk4U7lD&#10;edrSlaW01dLl5QLz2bzWS/bLf7L6BQAA//8DAFBLAwQUAAYACAAAACEArMJPJNwAAAAJAQAADwAA&#10;AGRycy9kb3ducmV2LnhtbEyPwU7DMBBE70j8g7VIXKrWaQlVFeJUCMiNCwXU6zZekoh4ncZuG/h6&#10;FvUAx9GMZt7k69F16khDaD0bmM8SUMSVty3XBt5ey+kKVIjIFjvPZOCLAqyLy4scM+tP/ELHTayV&#10;lHDI0EATY59pHaqGHIaZ74nF+/CDwyhyqLUd8CTlrtOLJFlqhy3LQoM9PTRUfW4OzkAo32lffk+q&#10;SbK9qT0t9o/PT2jM9dV4fwcq0hj/wvCLL+hQCNPOH9gG1RmYztNUogbkkdhnuZPc7SpNQBe5/v+g&#10;+AEAAP//AwBQSwECLQAUAAYACAAAACEAtoM4kv4AAADhAQAAEwAAAAAAAAAAAAAAAAAAAAAAW0Nv&#10;bnRlbnRfVHlwZXNdLnhtbFBLAQItABQABgAIAAAAIQA4/SH/1gAAAJQBAAALAAAAAAAAAAAAAAAA&#10;AC8BAABfcmVscy8ucmVsc1BLAQItABQABgAIAAAAIQAG2F0yxAEAAG8DAAAOAAAAAAAAAAAAAAAA&#10;AC4CAABkcnMvZTJvRG9jLnhtbFBLAQItABQABgAIAAAAIQCswk8k3AAAAAkBAAAPAAAAAAAAAAAA&#10;AAAAAB4EAABkcnMvZG93bnJldi54bWxQSwUGAAAAAAQABADzAAAAJwUAAAAA&#10;">
              <w10:wrap anchorx="margin" anchory="page"/>
            </v:line>
          </w:pict>
        </mc:Fallback>
      </mc:AlternateContent>
    </w:r>
    <w:r>
      <w:rPr>
        <w:noProof/>
        <w:lang w:eastAsia="zh-CN"/>
      </w:rPr>
      <mc:AlternateContent>
        <mc:Choice Requires="wps">
          <w:drawing>
            <wp:anchor distT="0" distB="0" distL="114300" distR="114300" simplePos="0" relativeHeight="251658240" behindDoc="0" locked="0" layoutInCell="1" allowOverlap="1" wp14:anchorId="1C53D1A5" wp14:editId="4A1AD8D2">
              <wp:simplePos x="0" y="0"/>
              <wp:positionH relativeFrom="margin">
                <wp:posOffset>-45720</wp:posOffset>
              </wp:positionH>
              <wp:positionV relativeFrom="page">
                <wp:posOffset>0</wp:posOffset>
              </wp:positionV>
              <wp:extent cx="0" cy="10058400"/>
              <wp:effectExtent l="11430" t="9525" r="7620" b="9525"/>
              <wp:wrapNone/>
              <wp:docPr id="1" name="LeftBorde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2FB44EDA">
            <v:line id="LeftBorder1"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o:spid="_x0000_s1026" from="-3.6pt,0" to="-3.6pt,11in" w14:anchorId="21E2B8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5HlxAEAAG8DAAAOAAAAZHJzL2Uyb0RvYy54bWysU02P0zAQvSPxHyzfadKKoiVquhJdlkuB&#10;Srv8gKntJBa2x7LdJv33jN2PZeGGyMHyjN88z7znrO4na9hRhajRtXw+qzlTTqDUrm/5j+fHd3ec&#10;xQROgkGnWn5Skd+v375Zjb5RCxzQSBUYkbjYjL7lQ0q+qaooBmUhztArR4cdBguJwtBXMsBI7NZU&#10;i7r+UI0YpA8oVIyUfTgf8nXh7zol0veuiyox03LqLZU1lHWf12q9gqYP4ActLm3AP3RhQTu69Eb1&#10;AAnYIei/qKwWASN2aSbQVth1WqgyA00zr/+Y5mkAr8osJE70N5ni/6MV3467wLQk7zhzYMmirerS&#10;J1JVhXmWZ/SxIdTG7UIeUEzuyW9R/IzM4WYA16vS5vPJU22pqF6V5CB6umQ/fkVJGDgkLFpNXbCZ&#10;klRgU7HkdLNETYmJc1JQdl7Xy7v3dfGrguZa6UNMXxRaljctN9pluaCB4zYm6p2gV0hOO3zUxhTL&#10;jWNjyz8uF8tSENFomQ8zLIZ+vzGBHSE/mvJlIYjsFSzgwclCNiiQny/7BNqc94Q3jsquApyl3KM8&#10;7UKmy3lytRBfXmB+Nr/HBfXyn6x/AQAA//8DAFBLAwQUAAYACAAAACEAzQ/mHtoAAAAHAQAADwAA&#10;AGRycy9kb3ducmV2LnhtbEyPy07DMBBF90j8gzVIbKrWJryqEKdCQHZsKCC203hIIuJxGrtt4OsZ&#10;2MDy6h7dOVOsJt+rPY2xC2zhbGFAEdfBddxYeHmu5ktQMSE77AOThU+KsCqPjwrMXTjwE+3XqVEy&#10;wjFHC21KQ651rFvyGBdhIJbuPYwek8Sx0W7Eg4z7XmfGXGmPHcuFFge6a6n+WO+8hVi90rb6mtUz&#10;83beBMq2948PaO3pyXR7AyrRlP5g+NEXdSjFaRN27KLqLcyvMyEtyEPS/qaNUJfLCwO6LPR///Ib&#10;AAD//wMAUEsBAi0AFAAGAAgAAAAhALaDOJL+AAAA4QEAABMAAAAAAAAAAAAAAAAAAAAAAFtDb250&#10;ZW50X1R5cGVzXS54bWxQSwECLQAUAAYACAAAACEAOP0h/9YAAACUAQAACwAAAAAAAAAAAAAAAAAv&#10;AQAAX3JlbHMvLnJlbHNQSwECLQAUAAYACAAAACEA22+R5cQBAABvAwAADgAAAAAAAAAAAAAAAAAu&#10;AgAAZHJzL2Uyb0RvYy54bWxQSwECLQAUAAYACAAAACEAzQ/mHtoAAAAHAQAADwAAAAAAAAAAAAAA&#10;AAAeBAAAZHJzL2Rvd25yZXYueG1sUEsFBgAAAAAEAAQA8wAAACUFAAAAAA==&#10;">
              <w10:wrap anchorx="margin"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266B9"/>
    <w:multiLevelType w:val="hybridMultilevel"/>
    <w:tmpl w:val="9012AF5A"/>
    <w:lvl w:ilvl="0" w:tplc="26B6801E">
      <w:start w:val="3"/>
      <w:numFmt w:val="upperRoman"/>
      <w:lvlText w:val="%1."/>
      <w:lvlJc w:val="left"/>
      <w:pPr>
        <w:tabs>
          <w:tab w:val="num" w:pos="1080"/>
        </w:tabs>
        <w:ind w:left="1080" w:hanging="72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A714E99"/>
    <w:multiLevelType w:val="hybridMultilevel"/>
    <w:tmpl w:val="E6B2E6EA"/>
    <w:lvl w:ilvl="0" w:tplc="1FC632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39903EB"/>
    <w:multiLevelType w:val="hybridMultilevel"/>
    <w:tmpl w:val="84D8C780"/>
    <w:lvl w:ilvl="0" w:tplc="07BC3930">
      <w:start w:val="1"/>
      <w:numFmt w:val="decimal"/>
      <w:pStyle w:val="Style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735926"/>
    <w:multiLevelType w:val="singleLevel"/>
    <w:tmpl w:val="437C81DE"/>
    <w:lvl w:ilvl="0">
      <w:start w:val="1"/>
      <w:numFmt w:val="decimal"/>
      <w:lvlText w:val="%1."/>
      <w:lvlJc w:val="left"/>
      <w:pPr>
        <w:tabs>
          <w:tab w:val="num" w:pos="720"/>
        </w:tabs>
        <w:ind w:left="720" w:hanging="720"/>
      </w:pPr>
      <w:rPr>
        <w:b w:val="0"/>
        <w:i w:val="0"/>
      </w:rPr>
    </w:lvl>
  </w:abstractNum>
  <w:abstractNum w:abstractNumId="4" w15:restartNumberingAfterBreak="0">
    <w:nsid w:val="6D9250CD"/>
    <w:multiLevelType w:val="singleLevel"/>
    <w:tmpl w:val="075832DE"/>
    <w:lvl w:ilvl="0">
      <w:start w:val="1"/>
      <w:numFmt w:val="decimal"/>
      <w:lvlText w:val="%1."/>
      <w:lvlJc w:val="left"/>
      <w:pPr>
        <w:tabs>
          <w:tab w:val="num" w:pos="720"/>
        </w:tabs>
        <w:ind w:left="720" w:hanging="720"/>
      </w:pPr>
      <w:rPr>
        <w:b w:val="0"/>
        <w:i w:val="0"/>
      </w:rPr>
    </w:lvl>
  </w:abstractNum>
  <w:num w:numId="1" w16cid:durableId="1379277091">
    <w:abstractNumId w:val="0"/>
  </w:num>
  <w:num w:numId="2" w16cid:durableId="2006124120">
    <w:abstractNumId w:val="3"/>
  </w:num>
  <w:num w:numId="3" w16cid:durableId="1071121755">
    <w:abstractNumId w:val="4"/>
  </w:num>
  <w:num w:numId="4" w16cid:durableId="1745224260">
    <w:abstractNumId w:val="1"/>
  </w:num>
  <w:num w:numId="5" w16cid:durableId="10716612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trackRevisions/>
  <w:defaultTabStop w:val="720"/>
  <w:drawingGridHorizontalSpacing w:val="90"/>
  <w:drawingGridVerticalSpacing w:val="136"/>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suppressBottomSpacing/>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ttorneyName" w:val="-1"/>
    <w:docVar w:name="CaptionBoxStyle" w:val="0"/>
    <w:docVar w:name="CourtAlignment" w:val="1"/>
    <w:docVar w:name="CourtName" w:val="IN THE SUPERIOR COURT OF THE STATE OF CALIFORNIA_x000d__x000a_COUNTY OF _________"/>
    <w:docVar w:name="FirmInFtr" w:val="0"/>
    <w:docVar w:name="FirmInSigBlkStyle" w:val="0"/>
    <w:docVar w:name="FirstLineNum" w:val="1"/>
    <w:docVar w:name="FirstPleadingLine" w:val="1"/>
    <w:docVar w:name="Font" w:val="Times New Roman"/>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 w:name="SigBlkYes" w:val="0"/>
    <w:docVar w:name="SignWith" w:val=" "/>
    <w:docVar w:name="SummaryInFtr" w:val="-1"/>
  </w:docVars>
  <w:rsids>
    <w:rsidRoot w:val="00AE7A2A"/>
    <w:rsid w:val="00013245"/>
    <w:rsid w:val="00013D21"/>
    <w:rsid w:val="00014F6E"/>
    <w:rsid w:val="00025DE4"/>
    <w:rsid w:val="00026333"/>
    <w:rsid w:val="000360EB"/>
    <w:rsid w:val="00040E19"/>
    <w:rsid w:val="000459BC"/>
    <w:rsid w:val="00047B3A"/>
    <w:rsid w:val="00047FCD"/>
    <w:rsid w:val="00054B63"/>
    <w:rsid w:val="000565C8"/>
    <w:rsid w:val="000629F6"/>
    <w:rsid w:val="00064B7B"/>
    <w:rsid w:val="00066DB8"/>
    <w:rsid w:val="0006761D"/>
    <w:rsid w:val="00067CF0"/>
    <w:rsid w:val="000705AC"/>
    <w:rsid w:val="00071709"/>
    <w:rsid w:val="000759B1"/>
    <w:rsid w:val="000760BB"/>
    <w:rsid w:val="00076CC7"/>
    <w:rsid w:val="0008192B"/>
    <w:rsid w:val="00081ABD"/>
    <w:rsid w:val="00082143"/>
    <w:rsid w:val="00083253"/>
    <w:rsid w:val="00085DCA"/>
    <w:rsid w:val="000879CF"/>
    <w:rsid w:val="00087A72"/>
    <w:rsid w:val="00090B68"/>
    <w:rsid w:val="0009382C"/>
    <w:rsid w:val="00093B13"/>
    <w:rsid w:val="0009619D"/>
    <w:rsid w:val="000A5755"/>
    <w:rsid w:val="000A6522"/>
    <w:rsid w:val="000A6DBF"/>
    <w:rsid w:val="000C2E0A"/>
    <w:rsid w:val="000C33EE"/>
    <w:rsid w:val="000C3859"/>
    <w:rsid w:val="000C4E3C"/>
    <w:rsid w:val="000E48EE"/>
    <w:rsid w:val="000E4A58"/>
    <w:rsid w:val="000F4FB7"/>
    <w:rsid w:val="000F5608"/>
    <w:rsid w:val="000F649C"/>
    <w:rsid w:val="00102A6E"/>
    <w:rsid w:val="001116A5"/>
    <w:rsid w:val="00120D81"/>
    <w:rsid w:val="00126225"/>
    <w:rsid w:val="00131EA5"/>
    <w:rsid w:val="00140A4A"/>
    <w:rsid w:val="00141001"/>
    <w:rsid w:val="0014210E"/>
    <w:rsid w:val="00142D2A"/>
    <w:rsid w:val="00143BFB"/>
    <w:rsid w:val="00144E4A"/>
    <w:rsid w:val="00151729"/>
    <w:rsid w:val="00154F04"/>
    <w:rsid w:val="00161B1D"/>
    <w:rsid w:val="0016482E"/>
    <w:rsid w:val="00170547"/>
    <w:rsid w:val="001714E9"/>
    <w:rsid w:val="00182F7C"/>
    <w:rsid w:val="00184775"/>
    <w:rsid w:val="00186AB5"/>
    <w:rsid w:val="00187243"/>
    <w:rsid w:val="00196AB7"/>
    <w:rsid w:val="001A47BA"/>
    <w:rsid w:val="001A7D46"/>
    <w:rsid w:val="001B31FE"/>
    <w:rsid w:val="001B38F8"/>
    <w:rsid w:val="001B51B8"/>
    <w:rsid w:val="001B7011"/>
    <w:rsid w:val="001B730F"/>
    <w:rsid w:val="001B782A"/>
    <w:rsid w:val="001C07CF"/>
    <w:rsid w:val="001C34EE"/>
    <w:rsid w:val="001C6028"/>
    <w:rsid w:val="001C77FD"/>
    <w:rsid w:val="001D529A"/>
    <w:rsid w:val="001D5308"/>
    <w:rsid w:val="001E07A7"/>
    <w:rsid w:val="001E1178"/>
    <w:rsid w:val="001E48C9"/>
    <w:rsid w:val="001E5B82"/>
    <w:rsid w:val="001E67C7"/>
    <w:rsid w:val="001F0483"/>
    <w:rsid w:val="001F0692"/>
    <w:rsid w:val="001F1313"/>
    <w:rsid w:val="001F6549"/>
    <w:rsid w:val="00202248"/>
    <w:rsid w:val="002028C2"/>
    <w:rsid w:val="002055B6"/>
    <w:rsid w:val="0020747B"/>
    <w:rsid w:val="00212707"/>
    <w:rsid w:val="00212C8C"/>
    <w:rsid w:val="002236F4"/>
    <w:rsid w:val="00225D21"/>
    <w:rsid w:val="00227A59"/>
    <w:rsid w:val="00237548"/>
    <w:rsid w:val="002438BD"/>
    <w:rsid w:val="00246ACD"/>
    <w:rsid w:val="002510E8"/>
    <w:rsid w:val="00253329"/>
    <w:rsid w:val="00256311"/>
    <w:rsid w:val="00264C69"/>
    <w:rsid w:val="00265D55"/>
    <w:rsid w:val="002661C8"/>
    <w:rsid w:val="00284C86"/>
    <w:rsid w:val="00285B69"/>
    <w:rsid w:val="00286FDF"/>
    <w:rsid w:val="00292D8D"/>
    <w:rsid w:val="0029558D"/>
    <w:rsid w:val="002A22E1"/>
    <w:rsid w:val="002A5B93"/>
    <w:rsid w:val="002A6A3C"/>
    <w:rsid w:val="002B4385"/>
    <w:rsid w:val="002B74A9"/>
    <w:rsid w:val="002C1C75"/>
    <w:rsid w:val="002C7A94"/>
    <w:rsid w:val="002D3132"/>
    <w:rsid w:val="002D4536"/>
    <w:rsid w:val="002D6629"/>
    <w:rsid w:val="002D6D38"/>
    <w:rsid w:val="002D721A"/>
    <w:rsid w:val="002E3C03"/>
    <w:rsid w:val="002E48A1"/>
    <w:rsid w:val="002E6FEB"/>
    <w:rsid w:val="002F00B4"/>
    <w:rsid w:val="003046C7"/>
    <w:rsid w:val="00310B89"/>
    <w:rsid w:val="00312AD0"/>
    <w:rsid w:val="00312C6F"/>
    <w:rsid w:val="00316B44"/>
    <w:rsid w:val="00326FE3"/>
    <w:rsid w:val="00330D56"/>
    <w:rsid w:val="0033172F"/>
    <w:rsid w:val="00332A53"/>
    <w:rsid w:val="0033503D"/>
    <w:rsid w:val="00335383"/>
    <w:rsid w:val="00336ECD"/>
    <w:rsid w:val="00343810"/>
    <w:rsid w:val="00344FBA"/>
    <w:rsid w:val="003451A3"/>
    <w:rsid w:val="00352F9B"/>
    <w:rsid w:val="003551EF"/>
    <w:rsid w:val="00360AF7"/>
    <w:rsid w:val="003631F5"/>
    <w:rsid w:val="0036323F"/>
    <w:rsid w:val="00365D8F"/>
    <w:rsid w:val="00371CE8"/>
    <w:rsid w:val="00373861"/>
    <w:rsid w:val="00375926"/>
    <w:rsid w:val="00375C93"/>
    <w:rsid w:val="00380453"/>
    <w:rsid w:val="00380B71"/>
    <w:rsid w:val="00382C07"/>
    <w:rsid w:val="003870B1"/>
    <w:rsid w:val="003A0078"/>
    <w:rsid w:val="003A4A85"/>
    <w:rsid w:val="003A5E65"/>
    <w:rsid w:val="003A6B47"/>
    <w:rsid w:val="003B00B4"/>
    <w:rsid w:val="003B0FCE"/>
    <w:rsid w:val="003B496E"/>
    <w:rsid w:val="003C6172"/>
    <w:rsid w:val="003D4AE4"/>
    <w:rsid w:val="003E2047"/>
    <w:rsid w:val="003F0ACB"/>
    <w:rsid w:val="003F33A2"/>
    <w:rsid w:val="004051A4"/>
    <w:rsid w:val="00407E83"/>
    <w:rsid w:val="00414BED"/>
    <w:rsid w:val="0041799A"/>
    <w:rsid w:val="00422641"/>
    <w:rsid w:val="004239FA"/>
    <w:rsid w:val="00424161"/>
    <w:rsid w:val="0042605E"/>
    <w:rsid w:val="00431C27"/>
    <w:rsid w:val="00432B4C"/>
    <w:rsid w:val="00436B32"/>
    <w:rsid w:val="004463BA"/>
    <w:rsid w:val="00447096"/>
    <w:rsid w:val="00455B99"/>
    <w:rsid w:val="00457788"/>
    <w:rsid w:val="00461AA3"/>
    <w:rsid w:val="00461AAE"/>
    <w:rsid w:val="00461C78"/>
    <w:rsid w:val="004647EF"/>
    <w:rsid w:val="00466F54"/>
    <w:rsid w:val="00471A6F"/>
    <w:rsid w:val="004720ED"/>
    <w:rsid w:val="0047425D"/>
    <w:rsid w:val="00475FE6"/>
    <w:rsid w:val="00477DFC"/>
    <w:rsid w:val="00480786"/>
    <w:rsid w:val="00480EB5"/>
    <w:rsid w:val="00484ED0"/>
    <w:rsid w:val="004918A9"/>
    <w:rsid w:val="00495ECE"/>
    <w:rsid w:val="004A58AF"/>
    <w:rsid w:val="004A5B24"/>
    <w:rsid w:val="004B2603"/>
    <w:rsid w:val="004C09A9"/>
    <w:rsid w:val="004C0F24"/>
    <w:rsid w:val="004C3BF2"/>
    <w:rsid w:val="004C70C4"/>
    <w:rsid w:val="004D04AF"/>
    <w:rsid w:val="004D362E"/>
    <w:rsid w:val="004E0EDA"/>
    <w:rsid w:val="004E20BB"/>
    <w:rsid w:val="004E4C24"/>
    <w:rsid w:val="004E728A"/>
    <w:rsid w:val="004E76CF"/>
    <w:rsid w:val="004F0BD2"/>
    <w:rsid w:val="004F0DAB"/>
    <w:rsid w:val="004F2105"/>
    <w:rsid w:val="004F290E"/>
    <w:rsid w:val="004F3568"/>
    <w:rsid w:val="005032A7"/>
    <w:rsid w:val="00512952"/>
    <w:rsid w:val="00516C0E"/>
    <w:rsid w:val="00520F9B"/>
    <w:rsid w:val="00525CBD"/>
    <w:rsid w:val="005268A6"/>
    <w:rsid w:val="00530AE3"/>
    <w:rsid w:val="00530DD3"/>
    <w:rsid w:val="0053454E"/>
    <w:rsid w:val="00537008"/>
    <w:rsid w:val="00546443"/>
    <w:rsid w:val="005568E1"/>
    <w:rsid w:val="00565454"/>
    <w:rsid w:val="00567B13"/>
    <w:rsid w:val="00572CE2"/>
    <w:rsid w:val="005736FF"/>
    <w:rsid w:val="0057589A"/>
    <w:rsid w:val="00575BE8"/>
    <w:rsid w:val="00576E0E"/>
    <w:rsid w:val="00577967"/>
    <w:rsid w:val="00587E8C"/>
    <w:rsid w:val="00590721"/>
    <w:rsid w:val="005911B9"/>
    <w:rsid w:val="00595D9A"/>
    <w:rsid w:val="0059627B"/>
    <w:rsid w:val="0059747C"/>
    <w:rsid w:val="005A60E7"/>
    <w:rsid w:val="005B3A9B"/>
    <w:rsid w:val="005C0489"/>
    <w:rsid w:val="005C058B"/>
    <w:rsid w:val="005C09DF"/>
    <w:rsid w:val="005D4805"/>
    <w:rsid w:val="005D502B"/>
    <w:rsid w:val="005E6601"/>
    <w:rsid w:val="005F3FC1"/>
    <w:rsid w:val="005F40C7"/>
    <w:rsid w:val="005F430B"/>
    <w:rsid w:val="005F4B6E"/>
    <w:rsid w:val="005F7A8C"/>
    <w:rsid w:val="00600B24"/>
    <w:rsid w:val="006070AA"/>
    <w:rsid w:val="00610F2D"/>
    <w:rsid w:val="00613DBF"/>
    <w:rsid w:val="006210EB"/>
    <w:rsid w:val="00621B92"/>
    <w:rsid w:val="006258F4"/>
    <w:rsid w:val="00634A2A"/>
    <w:rsid w:val="006403AA"/>
    <w:rsid w:val="00656B8D"/>
    <w:rsid w:val="006601B8"/>
    <w:rsid w:val="00666402"/>
    <w:rsid w:val="006824E8"/>
    <w:rsid w:val="00682C23"/>
    <w:rsid w:val="0068324B"/>
    <w:rsid w:val="00687C63"/>
    <w:rsid w:val="00690A6B"/>
    <w:rsid w:val="006939EA"/>
    <w:rsid w:val="006956D4"/>
    <w:rsid w:val="006A1691"/>
    <w:rsid w:val="006A6F4F"/>
    <w:rsid w:val="006B3191"/>
    <w:rsid w:val="006B581C"/>
    <w:rsid w:val="006B7B51"/>
    <w:rsid w:val="006C14FE"/>
    <w:rsid w:val="006C2E9A"/>
    <w:rsid w:val="006C5059"/>
    <w:rsid w:val="006C6D40"/>
    <w:rsid w:val="006D1CA9"/>
    <w:rsid w:val="006D6F1B"/>
    <w:rsid w:val="006E0117"/>
    <w:rsid w:val="006E23A9"/>
    <w:rsid w:val="006E3F42"/>
    <w:rsid w:val="006E4FD4"/>
    <w:rsid w:val="006E5391"/>
    <w:rsid w:val="006F1B07"/>
    <w:rsid w:val="006F1F12"/>
    <w:rsid w:val="006F3263"/>
    <w:rsid w:val="006F349A"/>
    <w:rsid w:val="006F4A1F"/>
    <w:rsid w:val="007069E6"/>
    <w:rsid w:val="007106F0"/>
    <w:rsid w:val="00720271"/>
    <w:rsid w:val="00721117"/>
    <w:rsid w:val="007213E2"/>
    <w:rsid w:val="00722156"/>
    <w:rsid w:val="00727099"/>
    <w:rsid w:val="00733F8A"/>
    <w:rsid w:val="00735371"/>
    <w:rsid w:val="00745B62"/>
    <w:rsid w:val="007527C1"/>
    <w:rsid w:val="00755E6F"/>
    <w:rsid w:val="0076187D"/>
    <w:rsid w:val="00771A09"/>
    <w:rsid w:val="00771A6B"/>
    <w:rsid w:val="00772846"/>
    <w:rsid w:val="007757BC"/>
    <w:rsid w:val="007800BE"/>
    <w:rsid w:val="00782717"/>
    <w:rsid w:val="007A075B"/>
    <w:rsid w:val="007A3B56"/>
    <w:rsid w:val="007A4457"/>
    <w:rsid w:val="007A46A8"/>
    <w:rsid w:val="007A4D69"/>
    <w:rsid w:val="007A6EA4"/>
    <w:rsid w:val="007B10E2"/>
    <w:rsid w:val="007B295A"/>
    <w:rsid w:val="007B2A1A"/>
    <w:rsid w:val="007B2AAA"/>
    <w:rsid w:val="007B40F6"/>
    <w:rsid w:val="007B72DD"/>
    <w:rsid w:val="007C12F1"/>
    <w:rsid w:val="007C24A6"/>
    <w:rsid w:val="007C54E3"/>
    <w:rsid w:val="007D154A"/>
    <w:rsid w:val="007D41F9"/>
    <w:rsid w:val="007D52AE"/>
    <w:rsid w:val="007D5E68"/>
    <w:rsid w:val="007D6925"/>
    <w:rsid w:val="007E7DFF"/>
    <w:rsid w:val="007E7E00"/>
    <w:rsid w:val="007F2E0A"/>
    <w:rsid w:val="007F7D81"/>
    <w:rsid w:val="007F7DB3"/>
    <w:rsid w:val="00802E4B"/>
    <w:rsid w:val="008034B9"/>
    <w:rsid w:val="00812088"/>
    <w:rsid w:val="00817C92"/>
    <w:rsid w:val="00821220"/>
    <w:rsid w:val="00825586"/>
    <w:rsid w:val="00827435"/>
    <w:rsid w:val="00832687"/>
    <w:rsid w:val="00840D59"/>
    <w:rsid w:val="0085604D"/>
    <w:rsid w:val="008677BF"/>
    <w:rsid w:val="00870768"/>
    <w:rsid w:val="00874840"/>
    <w:rsid w:val="00876A3E"/>
    <w:rsid w:val="008813E3"/>
    <w:rsid w:val="0088797F"/>
    <w:rsid w:val="008913C2"/>
    <w:rsid w:val="00891D7E"/>
    <w:rsid w:val="00893279"/>
    <w:rsid w:val="00896911"/>
    <w:rsid w:val="008A6AA4"/>
    <w:rsid w:val="008B1386"/>
    <w:rsid w:val="008B1BD3"/>
    <w:rsid w:val="008B510A"/>
    <w:rsid w:val="008C2DAA"/>
    <w:rsid w:val="008C6A30"/>
    <w:rsid w:val="008C7401"/>
    <w:rsid w:val="008D0042"/>
    <w:rsid w:val="008D5612"/>
    <w:rsid w:val="008D760C"/>
    <w:rsid w:val="008E0E9C"/>
    <w:rsid w:val="008E2365"/>
    <w:rsid w:val="008E44CB"/>
    <w:rsid w:val="008E699D"/>
    <w:rsid w:val="008F0190"/>
    <w:rsid w:val="008F7D53"/>
    <w:rsid w:val="009056CE"/>
    <w:rsid w:val="00906BE9"/>
    <w:rsid w:val="009078CC"/>
    <w:rsid w:val="009134A4"/>
    <w:rsid w:val="0091437B"/>
    <w:rsid w:val="00920302"/>
    <w:rsid w:val="00923F38"/>
    <w:rsid w:val="00934AFA"/>
    <w:rsid w:val="00934D6E"/>
    <w:rsid w:val="00941EEE"/>
    <w:rsid w:val="009429CE"/>
    <w:rsid w:val="00944112"/>
    <w:rsid w:val="00947ECE"/>
    <w:rsid w:val="00947F95"/>
    <w:rsid w:val="0095567A"/>
    <w:rsid w:val="00956904"/>
    <w:rsid w:val="00960AE0"/>
    <w:rsid w:val="00963B00"/>
    <w:rsid w:val="0096546D"/>
    <w:rsid w:val="00966B04"/>
    <w:rsid w:val="00974071"/>
    <w:rsid w:val="00976126"/>
    <w:rsid w:val="009828C5"/>
    <w:rsid w:val="009829B0"/>
    <w:rsid w:val="009906C0"/>
    <w:rsid w:val="00991B3B"/>
    <w:rsid w:val="00994D55"/>
    <w:rsid w:val="00995181"/>
    <w:rsid w:val="009A34E1"/>
    <w:rsid w:val="009A4661"/>
    <w:rsid w:val="009A7449"/>
    <w:rsid w:val="009B4638"/>
    <w:rsid w:val="009B5885"/>
    <w:rsid w:val="009C0370"/>
    <w:rsid w:val="009C7DC2"/>
    <w:rsid w:val="009D572E"/>
    <w:rsid w:val="009D5C50"/>
    <w:rsid w:val="009D73AE"/>
    <w:rsid w:val="009E13D3"/>
    <w:rsid w:val="009F6AEC"/>
    <w:rsid w:val="009F6E65"/>
    <w:rsid w:val="009F7038"/>
    <w:rsid w:val="00A02A12"/>
    <w:rsid w:val="00A0348F"/>
    <w:rsid w:val="00A04729"/>
    <w:rsid w:val="00A14BAE"/>
    <w:rsid w:val="00A263A3"/>
    <w:rsid w:val="00A30F74"/>
    <w:rsid w:val="00A31395"/>
    <w:rsid w:val="00A33550"/>
    <w:rsid w:val="00A34B5D"/>
    <w:rsid w:val="00A350F0"/>
    <w:rsid w:val="00A408A8"/>
    <w:rsid w:val="00A43DDB"/>
    <w:rsid w:val="00A44A18"/>
    <w:rsid w:val="00A46ECC"/>
    <w:rsid w:val="00A522BB"/>
    <w:rsid w:val="00A62218"/>
    <w:rsid w:val="00A64133"/>
    <w:rsid w:val="00A64275"/>
    <w:rsid w:val="00A67DB7"/>
    <w:rsid w:val="00A716A7"/>
    <w:rsid w:val="00A8465F"/>
    <w:rsid w:val="00A84804"/>
    <w:rsid w:val="00A908E2"/>
    <w:rsid w:val="00A93049"/>
    <w:rsid w:val="00AA089C"/>
    <w:rsid w:val="00AA472E"/>
    <w:rsid w:val="00AB24D6"/>
    <w:rsid w:val="00AB2690"/>
    <w:rsid w:val="00AC5191"/>
    <w:rsid w:val="00AD0B4D"/>
    <w:rsid w:val="00AD1ECD"/>
    <w:rsid w:val="00AD2D18"/>
    <w:rsid w:val="00AD4F40"/>
    <w:rsid w:val="00AD57E1"/>
    <w:rsid w:val="00AD5CA9"/>
    <w:rsid w:val="00AE60CB"/>
    <w:rsid w:val="00AE7A2A"/>
    <w:rsid w:val="00AF00FE"/>
    <w:rsid w:val="00AF46D5"/>
    <w:rsid w:val="00AF72AA"/>
    <w:rsid w:val="00B0109B"/>
    <w:rsid w:val="00B04C77"/>
    <w:rsid w:val="00B05309"/>
    <w:rsid w:val="00B10739"/>
    <w:rsid w:val="00B11528"/>
    <w:rsid w:val="00B132E8"/>
    <w:rsid w:val="00B13DE0"/>
    <w:rsid w:val="00B27E6B"/>
    <w:rsid w:val="00B320EE"/>
    <w:rsid w:val="00B35824"/>
    <w:rsid w:val="00B367F8"/>
    <w:rsid w:val="00B40F9A"/>
    <w:rsid w:val="00B532A7"/>
    <w:rsid w:val="00B5379D"/>
    <w:rsid w:val="00B53EF4"/>
    <w:rsid w:val="00B56125"/>
    <w:rsid w:val="00B636B3"/>
    <w:rsid w:val="00B65820"/>
    <w:rsid w:val="00B6616E"/>
    <w:rsid w:val="00B675BD"/>
    <w:rsid w:val="00B74A8B"/>
    <w:rsid w:val="00B77C5F"/>
    <w:rsid w:val="00B80BCA"/>
    <w:rsid w:val="00B86EA3"/>
    <w:rsid w:val="00B90BAC"/>
    <w:rsid w:val="00B950F1"/>
    <w:rsid w:val="00BA2B64"/>
    <w:rsid w:val="00BA7CE3"/>
    <w:rsid w:val="00BB2C28"/>
    <w:rsid w:val="00BC06B2"/>
    <w:rsid w:val="00BC13F0"/>
    <w:rsid w:val="00BC7198"/>
    <w:rsid w:val="00BD3241"/>
    <w:rsid w:val="00BD5D3B"/>
    <w:rsid w:val="00BD7E9E"/>
    <w:rsid w:val="00BE10AB"/>
    <w:rsid w:val="00BE3808"/>
    <w:rsid w:val="00BF5931"/>
    <w:rsid w:val="00BF660F"/>
    <w:rsid w:val="00BF7F3B"/>
    <w:rsid w:val="00C021E0"/>
    <w:rsid w:val="00C03F66"/>
    <w:rsid w:val="00C052D1"/>
    <w:rsid w:val="00C061A3"/>
    <w:rsid w:val="00C10EB4"/>
    <w:rsid w:val="00C15214"/>
    <w:rsid w:val="00C165E0"/>
    <w:rsid w:val="00C177C0"/>
    <w:rsid w:val="00C23F1A"/>
    <w:rsid w:val="00C25DAD"/>
    <w:rsid w:val="00C27A86"/>
    <w:rsid w:val="00C31F05"/>
    <w:rsid w:val="00C35DA8"/>
    <w:rsid w:val="00C51B60"/>
    <w:rsid w:val="00C55366"/>
    <w:rsid w:val="00C622DF"/>
    <w:rsid w:val="00C6746A"/>
    <w:rsid w:val="00C67606"/>
    <w:rsid w:val="00C75765"/>
    <w:rsid w:val="00C76AE6"/>
    <w:rsid w:val="00C85AA7"/>
    <w:rsid w:val="00C92C58"/>
    <w:rsid w:val="00CA454C"/>
    <w:rsid w:val="00CA6B10"/>
    <w:rsid w:val="00CB02C3"/>
    <w:rsid w:val="00CB1B30"/>
    <w:rsid w:val="00CC1018"/>
    <w:rsid w:val="00CC1E42"/>
    <w:rsid w:val="00CC5FF5"/>
    <w:rsid w:val="00CC684F"/>
    <w:rsid w:val="00CC68C3"/>
    <w:rsid w:val="00CC71B4"/>
    <w:rsid w:val="00CD3936"/>
    <w:rsid w:val="00CD4586"/>
    <w:rsid w:val="00CD6663"/>
    <w:rsid w:val="00CD6ABC"/>
    <w:rsid w:val="00CD7DF4"/>
    <w:rsid w:val="00CD7E44"/>
    <w:rsid w:val="00CE60C1"/>
    <w:rsid w:val="00CF140E"/>
    <w:rsid w:val="00CF4699"/>
    <w:rsid w:val="00CF5591"/>
    <w:rsid w:val="00CF7425"/>
    <w:rsid w:val="00D05592"/>
    <w:rsid w:val="00D05CD4"/>
    <w:rsid w:val="00D11C7E"/>
    <w:rsid w:val="00D15454"/>
    <w:rsid w:val="00D15D76"/>
    <w:rsid w:val="00D23273"/>
    <w:rsid w:val="00D24487"/>
    <w:rsid w:val="00D25533"/>
    <w:rsid w:val="00D324F6"/>
    <w:rsid w:val="00D35077"/>
    <w:rsid w:val="00D44C1F"/>
    <w:rsid w:val="00D44F6B"/>
    <w:rsid w:val="00D502CB"/>
    <w:rsid w:val="00D52B6C"/>
    <w:rsid w:val="00D53431"/>
    <w:rsid w:val="00D56AAA"/>
    <w:rsid w:val="00D578FC"/>
    <w:rsid w:val="00D61CA3"/>
    <w:rsid w:val="00D65E81"/>
    <w:rsid w:val="00D65EFB"/>
    <w:rsid w:val="00D67FCE"/>
    <w:rsid w:val="00D71759"/>
    <w:rsid w:val="00D7384B"/>
    <w:rsid w:val="00D83BBE"/>
    <w:rsid w:val="00D873F9"/>
    <w:rsid w:val="00D90321"/>
    <w:rsid w:val="00D9572C"/>
    <w:rsid w:val="00D95C6A"/>
    <w:rsid w:val="00DA0D5C"/>
    <w:rsid w:val="00DA1ADE"/>
    <w:rsid w:val="00DA2BBB"/>
    <w:rsid w:val="00DA3F56"/>
    <w:rsid w:val="00DA4374"/>
    <w:rsid w:val="00DA4BD9"/>
    <w:rsid w:val="00DA56EA"/>
    <w:rsid w:val="00DA61DB"/>
    <w:rsid w:val="00DA7C98"/>
    <w:rsid w:val="00DB3488"/>
    <w:rsid w:val="00DB46F5"/>
    <w:rsid w:val="00DC0315"/>
    <w:rsid w:val="00DC21FF"/>
    <w:rsid w:val="00DC2469"/>
    <w:rsid w:val="00DC5FCA"/>
    <w:rsid w:val="00DC706B"/>
    <w:rsid w:val="00DC7BB2"/>
    <w:rsid w:val="00DD1E0B"/>
    <w:rsid w:val="00DD2ECC"/>
    <w:rsid w:val="00DD768A"/>
    <w:rsid w:val="00DE186F"/>
    <w:rsid w:val="00DE1A9A"/>
    <w:rsid w:val="00DE31CC"/>
    <w:rsid w:val="00DE3C95"/>
    <w:rsid w:val="00DF0E3A"/>
    <w:rsid w:val="00DF2278"/>
    <w:rsid w:val="00DF313D"/>
    <w:rsid w:val="00DF7DD2"/>
    <w:rsid w:val="00E0301B"/>
    <w:rsid w:val="00E04158"/>
    <w:rsid w:val="00E05E0E"/>
    <w:rsid w:val="00E06766"/>
    <w:rsid w:val="00E10807"/>
    <w:rsid w:val="00E129CC"/>
    <w:rsid w:val="00E173E9"/>
    <w:rsid w:val="00E22A64"/>
    <w:rsid w:val="00E26921"/>
    <w:rsid w:val="00E344C5"/>
    <w:rsid w:val="00E35A30"/>
    <w:rsid w:val="00E36BD6"/>
    <w:rsid w:val="00E379A0"/>
    <w:rsid w:val="00E402ED"/>
    <w:rsid w:val="00E41BB2"/>
    <w:rsid w:val="00E4229E"/>
    <w:rsid w:val="00E46B3D"/>
    <w:rsid w:val="00E50882"/>
    <w:rsid w:val="00E51FAA"/>
    <w:rsid w:val="00E520DE"/>
    <w:rsid w:val="00E55606"/>
    <w:rsid w:val="00E6117D"/>
    <w:rsid w:val="00E61216"/>
    <w:rsid w:val="00E62C99"/>
    <w:rsid w:val="00E62FC3"/>
    <w:rsid w:val="00E65336"/>
    <w:rsid w:val="00E71F56"/>
    <w:rsid w:val="00E7354F"/>
    <w:rsid w:val="00E73E26"/>
    <w:rsid w:val="00E85159"/>
    <w:rsid w:val="00E90DC6"/>
    <w:rsid w:val="00E9126A"/>
    <w:rsid w:val="00E97AF0"/>
    <w:rsid w:val="00EA0863"/>
    <w:rsid w:val="00EA1C98"/>
    <w:rsid w:val="00EA1D80"/>
    <w:rsid w:val="00EA2740"/>
    <w:rsid w:val="00EA2996"/>
    <w:rsid w:val="00EA2B7B"/>
    <w:rsid w:val="00EB00CC"/>
    <w:rsid w:val="00EB1A5B"/>
    <w:rsid w:val="00EB2B38"/>
    <w:rsid w:val="00EB65E6"/>
    <w:rsid w:val="00EC0FAB"/>
    <w:rsid w:val="00EC5364"/>
    <w:rsid w:val="00ED09B3"/>
    <w:rsid w:val="00ED34F4"/>
    <w:rsid w:val="00ED5102"/>
    <w:rsid w:val="00ED7E40"/>
    <w:rsid w:val="00EE1268"/>
    <w:rsid w:val="00EE1D46"/>
    <w:rsid w:val="00EE2D9D"/>
    <w:rsid w:val="00EF10E3"/>
    <w:rsid w:val="00EF19BB"/>
    <w:rsid w:val="00F00C7E"/>
    <w:rsid w:val="00F06DC1"/>
    <w:rsid w:val="00F07235"/>
    <w:rsid w:val="00F10697"/>
    <w:rsid w:val="00F148C7"/>
    <w:rsid w:val="00F209DA"/>
    <w:rsid w:val="00F21525"/>
    <w:rsid w:val="00F30531"/>
    <w:rsid w:val="00F42410"/>
    <w:rsid w:val="00F43661"/>
    <w:rsid w:val="00F504B0"/>
    <w:rsid w:val="00F57D82"/>
    <w:rsid w:val="00F57FE8"/>
    <w:rsid w:val="00F62334"/>
    <w:rsid w:val="00F624B9"/>
    <w:rsid w:val="00F62C16"/>
    <w:rsid w:val="00F63022"/>
    <w:rsid w:val="00F67F4C"/>
    <w:rsid w:val="00F72711"/>
    <w:rsid w:val="00F745DE"/>
    <w:rsid w:val="00F74EE9"/>
    <w:rsid w:val="00F861AD"/>
    <w:rsid w:val="00F8790A"/>
    <w:rsid w:val="00F90309"/>
    <w:rsid w:val="00F931AA"/>
    <w:rsid w:val="00F94558"/>
    <w:rsid w:val="00F947F3"/>
    <w:rsid w:val="00FA1B69"/>
    <w:rsid w:val="00FA6C32"/>
    <w:rsid w:val="00FB0824"/>
    <w:rsid w:val="00FB206B"/>
    <w:rsid w:val="00FB409A"/>
    <w:rsid w:val="00FB5C2A"/>
    <w:rsid w:val="00FC30A5"/>
    <w:rsid w:val="00FC3E9C"/>
    <w:rsid w:val="00FC451D"/>
    <w:rsid w:val="00FD60CD"/>
    <w:rsid w:val="00FD7B21"/>
    <w:rsid w:val="00FF0AF7"/>
    <w:rsid w:val="00FF7DEE"/>
    <w:rsid w:val="0145E759"/>
    <w:rsid w:val="02345D27"/>
    <w:rsid w:val="0245C4E9"/>
    <w:rsid w:val="03DF7C79"/>
    <w:rsid w:val="06FE864F"/>
    <w:rsid w:val="087CC127"/>
    <w:rsid w:val="0BAA3394"/>
    <w:rsid w:val="0D4BE057"/>
    <w:rsid w:val="0E1C3C72"/>
    <w:rsid w:val="0F116382"/>
    <w:rsid w:val="12544B4C"/>
    <w:rsid w:val="18CE39E9"/>
    <w:rsid w:val="1A1E26EF"/>
    <w:rsid w:val="210591C7"/>
    <w:rsid w:val="26CC33BC"/>
    <w:rsid w:val="27398D2B"/>
    <w:rsid w:val="306EF7C9"/>
    <w:rsid w:val="34C53031"/>
    <w:rsid w:val="3A745FC4"/>
    <w:rsid w:val="3A826A62"/>
    <w:rsid w:val="3B4B46ED"/>
    <w:rsid w:val="3B6F3E1E"/>
    <w:rsid w:val="3E2DCBAC"/>
    <w:rsid w:val="3E7E7315"/>
    <w:rsid w:val="48257BBE"/>
    <w:rsid w:val="4EF0B8B6"/>
    <w:rsid w:val="500297A9"/>
    <w:rsid w:val="561A104D"/>
    <w:rsid w:val="602616D4"/>
    <w:rsid w:val="60698BC7"/>
    <w:rsid w:val="6270F397"/>
    <w:rsid w:val="6553C3DA"/>
    <w:rsid w:val="65961EFE"/>
    <w:rsid w:val="665F1F0B"/>
    <w:rsid w:val="69A1613A"/>
    <w:rsid w:val="733E59F1"/>
    <w:rsid w:val="777079EE"/>
    <w:rsid w:val="79A0E615"/>
    <w:rsid w:val="7C057F7C"/>
    <w:rsid w:val="7D88F7A5"/>
    <w:rsid w:val="7F466B4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E6D73C"/>
  <w15:chartTrackingRefBased/>
  <w15:docId w15:val="{A63F7498-0A96-4483-ABDC-2DFCB1C7E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55" w:lineRule="exact"/>
    </w:pPr>
    <w:rPr>
      <w:sz w:val="18"/>
    </w:rPr>
  </w:style>
  <w:style w:type="paragraph" w:styleId="Heading1">
    <w:name w:val="heading 1"/>
    <w:basedOn w:val="Normal"/>
    <w:next w:val="Normal"/>
    <w:qFormat/>
    <w:pPr>
      <w:keepNext/>
      <w:spacing w:line="240" w:lineRule="auto"/>
      <w:outlineLvl w:val="0"/>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Spacing">
    <w:name w:val="Single Spacing"/>
    <w:basedOn w:val="Normal"/>
    <w:pPr>
      <w:spacing w:line="227" w:lineRule="exact"/>
    </w:pPr>
  </w:style>
  <w:style w:type="paragraph" w:customStyle="1" w:styleId="15Spacing">
    <w:name w:val="1.5 Spacing"/>
    <w:basedOn w:val="Normal"/>
    <w:pPr>
      <w:spacing w:line="341" w:lineRule="exact"/>
    </w:pPr>
  </w:style>
  <w:style w:type="paragraph" w:customStyle="1" w:styleId="DoubleSpacing">
    <w:name w:val="Double Spacing"/>
    <w:basedOn w:val="Normal"/>
  </w:style>
  <w:style w:type="paragraph" w:customStyle="1" w:styleId="AttorneyName">
    <w:name w:val="Attorney Name"/>
    <w:basedOn w:val="SingleSpacing"/>
  </w:style>
  <w:style w:type="paragraph" w:customStyle="1" w:styleId="FirmName">
    <w:name w:val="Firm Name"/>
    <w:basedOn w:val="SingleSpacing"/>
    <w:pPr>
      <w:jc w:val="center"/>
    </w:pPr>
  </w:style>
  <w:style w:type="paragraph" w:customStyle="1" w:styleId="SignatureBlock">
    <w:name w:val="Signature Block"/>
    <w:basedOn w:val="SingleSpacing"/>
    <w:pPr>
      <w:ind w:left="5760"/>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ListParagraph">
    <w:name w:val="List Paragraph"/>
    <w:basedOn w:val="Normal"/>
    <w:uiPriority w:val="34"/>
    <w:qFormat/>
    <w:rsid w:val="002A5B93"/>
    <w:pPr>
      <w:ind w:left="720"/>
      <w:contextualSpacing/>
    </w:pPr>
  </w:style>
  <w:style w:type="paragraph" w:styleId="BalloonText">
    <w:name w:val="Balloon Text"/>
    <w:basedOn w:val="Normal"/>
    <w:link w:val="BalloonTextChar"/>
    <w:uiPriority w:val="99"/>
    <w:semiHidden/>
    <w:unhideWhenUsed/>
    <w:rsid w:val="00B10739"/>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B10739"/>
    <w:rPr>
      <w:rFonts w:ascii="Segoe UI" w:hAnsi="Segoe UI" w:cs="Segoe UI"/>
      <w:sz w:val="18"/>
      <w:szCs w:val="18"/>
    </w:rPr>
  </w:style>
  <w:style w:type="paragraph" w:styleId="BodyText">
    <w:name w:val="Body Text"/>
    <w:basedOn w:val="Normal"/>
    <w:link w:val="BodyTextChar"/>
    <w:uiPriority w:val="99"/>
    <w:qFormat/>
    <w:rsid w:val="00D7384B"/>
    <w:pPr>
      <w:widowControl w:val="0"/>
      <w:spacing w:line="480" w:lineRule="exact"/>
      <w:ind w:firstLine="720"/>
    </w:pPr>
    <w:rPr>
      <w:sz w:val="24"/>
    </w:rPr>
  </w:style>
  <w:style w:type="character" w:customStyle="1" w:styleId="BodyTextChar">
    <w:name w:val="Body Text Char"/>
    <w:basedOn w:val="DefaultParagraphFont"/>
    <w:link w:val="BodyText"/>
    <w:uiPriority w:val="99"/>
    <w:rsid w:val="00D7384B"/>
    <w:rPr>
      <w:rFonts w:eastAsia="SimSun"/>
      <w:sz w:val="24"/>
    </w:rPr>
  </w:style>
  <w:style w:type="paragraph" w:customStyle="1" w:styleId="Style1">
    <w:name w:val="Style1"/>
    <w:basedOn w:val="Normal"/>
    <w:link w:val="Style1Char"/>
    <w:qFormat/>
    <w:rsid w:val="00D7384B"/>
    <w:pPr>
      <w:numPr>
        <w:numId w:val="5"/>
      </w:numPr>
      <w:ind w:left="0" w:firstLine="720"/>
    </w:pPr>
    <w:rPr>
      <w:sz w:val="24"/>
      <w:szCs w:val="24"/>
    </w:rPr>
  </w:style>
  <w:style w:type="character" w:customStyle="1" w:styleId="Style1Char">
    <w:name w:val="Style1 Char"/>
    <w:basedOn w:val="DefaultParagraphFont"/>
    <w:link w:val="Style1"/>
    <w:rsid w:val="00D7384B"/>
    <w:rPr>
      <w:sz w:val="24"/>
      <w:szCs w:val="24"/>
    </w:rPr>
  </w:style>
  <w:style w:type="paragraph" w:styleId="Revision">
    <w:name w:val="Revision"/>
    <w:hidden/>
    <w:uiPriority w:val="99"/>
    <w:semiHidden/>
    <w:rsid w:val="00DC2469"/>
    <w:rPr>
      <w:sz w:val="18"/>
    </w:rPr>
  </w:style>
  <w:style w:type="character" w:styleId="CommentReference">
    <w:name w:val="annotation reference"/>
    <w:basedOn w:val="DefaultParagraphFont"/>
    <w:uiPriority w:val="99"/>
    <w:semiHidden/>
    <w:unhideWhenUsed/>
    <w:rsid w:val="001F0692"/>
    <w:rPr>
      <w:sz w:val="16"/>
      <w:szCs w:val="16"/>
    </w:rPr>
  </w:style>
  <w:style w:type="paragraph" w:styleId="CommentText">
    <w:name w:val="annotation text"/>
    <w:basedOn w:val="Normal"/>
    <w:link w:val="CommentTextChar"/>
    <w:uiPriority w:val="99"/>
    <w:unhideWhenUsed/>
    <w:rsid w:val="001F0692"/>
    <w:pPr>
      <w:spacing w:line="240" w:lineRule="auto"/>
    </w:pPr>
    <w:rPr>
      <w:sz w:val="20"/>
    </w:rPr>
  </w:style>
  <w:style w:type="character" w:customStyle="1" w:styleId="CommentTextChar">
    <w:name w:val="Comment Text Char"/>
    <w:basedOn w:val="DefaultParagraphFont"/>
    <w:link w:val="CommentText"/>
    <w:uiPriority w:val="99"/>
    <w:rsid w:val="001F0692"/>
  </w:style>
  <w:style w:type="paragraph" w:styleId="CommentSubject">
    <w:name w:val="annotation subject"/>
    <w:basedOn w:val="CommentText"/>
    <w:next w:val="CommentText"/>
    <w:link w:val="CommentSubjectChar"/>
    <w:uiPriority w:val="99"/>
    <w:semiHidden/>
    <w:unhideWhenUsed/>
    <w:rsid w:val="001F0692"/>
    <w:rPr>
      <w:b/>
      <w:bCs/>
    </w:rPr>
  </w:style>
  <w:style w:type="character" w:customStyle="1" w:styleId="CommentSubjectChar">
    <w:name w:val="Comment Subject Char"/>
    <w:basedOn w:val="CommentTextChar"/>
    <w:link w:val="CommentSubject"/>
    <w:uiPriority w:val="99"/>
    <w:semiHidden/>
    <w:rsid w:val="001F06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878140">
      <w:bodyDiv w:val="1"/>
      <w:marLeft w:val="0"/>
      <w:marRight w:val="0"/>
      <w:marTop w:val="0"/>
      <w:marBottom w:val="0"/>
      <w:divBdr>
        <w:top w:val="none" w:sz="0" w:space="0" w:color="auto"/>
        <w:left w:val="none" w:sz="0" w:space="0" w:color="auto"/>
        <w:bottom w:val="none" w:sz="0" w:space="0" w:color="auto"/>
        <w:right w:val="none" w:sz="0" w:space="0" w:color="auto"/>
      </w:divBdr>
      <w:divsChild>
        <w:div w:id="617297205">
          <w:marLeft w:val="0"/>
          <w:marRight w:val="0"/>
          <w:marTop w:val="0"/>
          <w:marBottom w:val="0"/>
          <w:divBdr>
            <w:top w:val="none" w:sz="0" w:space="0" w:color="auto"/>
            <w:left w:val="none" w:sz="0" w:space="0" w:color="auto"/>
            <w:bottom w:val="none" w:sz="0" w:space="0" w:color="auto"/>
            <w:right w:val="none" w:sz="0" w:space="0" w:color="auto"/>
          </w:divBdr>
        </w:div>
        <w:div w:id="954209739">
          <w:marLeft w:val="0"/>
          <w:marRight w:val="0"/>
          <w:marTop w:val="0"/>
          <w:marBottom w:val="0"/>
          <w:divBdr>
            <w:top w:val="none" w:sz="0" w:space="0" w:color="auto"/>
            <w:left w:val="none" w:sz="0" w:space="0" w:color="auto"/>
            <w:bottom w:val="none" w:sz="0" w:space="0" w:color="auto"/>
            <w:right w:val="none" w:sz="0" w:space="0" w:color="auto"/>
          </w:divBdr>
        </w:div>
        <w:div w:id="1612130698">
          <w:marLeft w:val="0"/>
          <w:marRight w:val="0"/>
          <w:marTop w:val="0"/>
          <w:marBottom w:val="0"/>
          <w:divBdr>
            <w:top w:val="none" w:sz="0" w:space="0" w:color="auto"/>
            <w:left w:val="none" w:sz="0" w:space="0" w:color="auto"/>
            <w:bottom w:val="none" w:sz="0" w:space="0" w:color="auto"/>
            <w:right w:val="none" w:sz="0" w:space="0" w:color="auto"/>
          </w:divBdr>
        </w:div>
        <w:div w:id="2073114287">
          <w:marLeft w:val="0"/>
          <w:marRight w:val="0"/>
          <w:marTop w:val="0"/>
          <w:marBottom w:val="0"/>
          <w:divBdr>
            <w:top w:val="none" w:sz="0" w:space="0" w:color="auto"/>
            <w:left w:val="none" w:sz="0" w:space="0" w:color="auto"/>
            <w:bottom w:val="none" w:sz="0" w:space="0" w:color="auto"/>
            <w:right w:val="none" w:sz="0" w:space="0" w:color="auto"/>
          </w:divBdr>
        </w:div>
      </w:divsChild>
    </w:div>
    <w:div w:id="278878923">
      <w:bodyDiv w:val="1"/>
      <w:marLeft w:val="0"/>
      <w:marRight w:val="0"/>
      <w:marTop w:val="0"/>
      <w:marBottom w:val="0"/>
      <w:divBdr>
        <w:top w:val="none" w:sz="0" w:space="0" w:color="auto"/>
        <w:left w:val="none" w:sz="0" w:space="0" w:color="auto"/>
        <w:bottom w:val="none" w:sz="0" w:space="0" w:color="auto"/>
        <w:right w:val="none" w:sz="0" w:space="0" w:color="auto"/>
      </w:divBdr>
    </w:div>
    <w:div w:id="353502959">
      <w:bodyDiv w:val="1"/>
      <w:marLeft w:val="0"/>
      <w:marRight w:val="0"/>
      <w:marTop w:val="0"/>
      <w:marBottom w:val="0"/>
      <w:divBdr>
        <w:top w:val="none" w:sz="0" w:space="0" w:color="auto"/>
        <w:left w:val="none" w:sz="0" w:space="0" w:color="auto"/>
        <w:bottom w:val="none" w:sz="0" w:space="0" w:color="auto"/>
        <w:right w:val="none" w:sz="0" w:space="0" w:color="auto"/>
      </w:divBdr>
    </w:div>
    <w:div w:id="1065104858">
      <w:bodyDiv w:val="1"/>
      <w:marLeft w:val="0"/>
      <w:marRight w:val="0"/>
      <w:marTop w:val="0"/>
      <w:marBottom w:val="0"/>
      <w:divBdr>
        <w:top w:val="none" w:sz="0" w:space="0" w:color="auto"/>
        <w:left w:val="none" w:sz="0" w:space="0" w:color="auto"/>
        <w:bottom w:val="none" w:sz="0" w:space="0" w:color="auto"/>
        <w:right w:val="none" w:sz="0" w:space="0" w:color="auto"/>
      </w:divBdr>
    </w:div>
    <w:div w:id="1429038873">
      <w:bodyDiv w:val="1"/>
      <w:marLeft w:val="0"/>
      <w:marRight w:val="0"/>
      <w:marTop w:val="0"/>
      <w:marBottom w:val="0"/>
      <w:divBdr>
        <w:top w:val="none" w:sz="0" w:space="0" w:color="auto"/>
        <w:left w:val="none" w:sz="0" w:space="0" w:color="auto"/>
        <w:bottom w:val="none" w:sz="0" w:space="0" w:color="auto"/>
        <w:right w:val="none" w:sz="0" w:space="0" w:color="auto"/>
      </w:divBdr>
    </w:div>
    <w:div w:id="209847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Legal%20Pleadings\GENERI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9AB633-BE2F-43F7-B57E-9739E598A8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GENERIC.dot</Template>
  <TotalTime>47</TotalTime>
  <Pages>5</Pages>
  <Words>710</Words>
  <Characters>4050</Characters>
  <Application>Microsoft Office Word</Application>
  <DocSecurity>0</DocSecurity>
  <Lines>33</Lines>
  <Paragraphs>9</Paragraphs>
  <ScaleCrop>false</ScaleCrop>
  <Company>Microsoft</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Pleading Wizard</dc:title>
  <dc:subject/>
  <dc:creator>Ralph Tsong</dc:creator>
  <cp:keywords/>
  <cp:lastModifiedBy>Carol Zhou</cp:lastModifiedBy>
  <cp:revision>310</cp:revision>
  <cp:lastPrinted>2025-10-27T19:31:00Z</cp:lastPrinted>
  <dcterms:created xsi:type="dcterms:W3CDTF">2020-03-20T18:04:00Z</dcterms:created>
  <dcterms:modified xsi:type="dcterms:W3CDTF">2025-10-27T19:32:00Z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99022200</vt:i4>
  </property>
  <property fmtid="{D5CDD505-2E9C-101B-9397-08002B2CF9AE}" pid="4" name="LCID">
    <vt:i4>1033</vt:i4>
  </property>
</Properties>
</file>